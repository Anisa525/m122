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CEF1" w14:textId="6E889F56" w:rsidR="00065EC5" w:rsidRPr="00B2610B" w:rsidRDefault="00000000" w:rsidP="00B2610B">
      <w:sdt>
        <w:sdtPr>
          <w:id w:val="1346288509"/>
          <w:docPartObj>
            <w:docPartGallery w:val="Cover Pages"/>
            <w:docPartUnique/>
          </w:docPartObj>
        </w:sdtPr>
        <w:sdtContent>
          <w:r w:rsidR="00B2610B" w:rsidRPr="00B2610B">
            <w:rPr>
              <w:noProof/>
            </w:rPr>
            <mc:AlternateContent>
              <mc:Choice Requires="wps">
                <w:drawing>
                  <wp:anchor distT="0" distB="0" distL="114300" distR="114300" simplePos="0" relativeHeight="251654144" behindDoc="0" locked="0" layoutInCell="1" allowOverlap="1" wp14:anchorId="2234C034" wp14:editId="2BD65F5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6985"/>
                    <wp:wrapSquare wrapText="bothSides"/>
                    <wp:docPr id="152" name="Textfeld 1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1D15657" w14:textId="0D4F3B57" w:rsidR="00B2610B" w:rsidRPr="00B2610B" w:rsidRDefault="0060106A">
                                    <w:pPr>
                                      <w:pStyle w:val="KeinLeerraum"/>
                                      <w:jc w:val="right"/>
                                      <w:rPr>
                                        <w:color w:val="595959" w:themeColor="text1" w:themeTint="A6"/>
                                        <w:sz w:val="28"/>
                                        <w:szCs w:val="28"/>
                                      </w:rPr>
                                    </w:pPr>
                                    <w:r>
                                      <w:rPr>
                                        <w:color w:val="595959" w:themeColor="text1" w:themeTint="A6"/>
                                        <w:sz w:val="28"/>
                                        <w:szCs w:val="28"/>
                                      </w:rPr>
                                      <w:t>Anisa</w:t>
                                    </w:r>
                                  </w:p>
                                </w:sdtContent>
                              </w:sdt>
                              <w:p w14:paraId="26E9F5EA" w14:textId="77777777" w:rsidR="00B2610B" w:rsidRPr="00B2610B" w:rsidRDefault="00000000">
                                <w:pPr>
                                  <w:pStyle w:val="KeinLeerraum"/>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BB1E5C">
                                      <w:rPr>
                                        <w:color w:val="595959" w:themeColor="text1" w:themeTint="A6"/>
                                        <w:sz w:val="18"/>
                                        <w:szCs w:val="18"/>
                                      </w:rPr>
                                      <w:t>Anisa_duraj@outlook.com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234C034" id="_x0000_t202" coordsize="21600,21600" o:spt="202" path="m,l,21600r21600,l21600,xe">
                    <v:stroke joinstyle="miter"/>
                    <v:path gradientshapeok="t" o:connecttype="rect"/>
                  </v:shapetype>
                  <v:shape id="Textfeld 149" o:spid="_x0000_s1026" type="#_x0000_t202" style="position:absolute;margin-left:0;margin-top:0;width:8in;height:1in;z-index:25165414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1D15657" w14:textId="0D4F3B57" w:rsidR="00B2610B" w:rsidRPr="00B2610B" w:rsidRDefault="0060106A">
                              <w:pPr>
                                <w:pStyle w:val="KeinLeerraum"/>
                                <w:jc w:val="right"/>
                                <w:rPr>
                                  <w:color w:val="595959" w:themeColor="text1" w:themeTint="A6"/>
                                  <w:sz w:val="28"/>
                                  <w:szCs w:val="28"/>
                                </w:rPr>
                              </w:pPr>
                              <w:r>
                                <w:rPr>
                                  <w:color w:val="595959" w:themeColor="text1" w:themeTint="A6"/>
                                  <w:sz w:val="28"/>
                                  <w:szCs w:val="28"/>
                                </w:rPr>
                                <w:t>Anisa</w:t>
                              </w:r>
                            </w:p>
                          </w:sdtContent>
                        </w:sdt>
                        <w:p w14:paraId="26E9F5EA" w14:textId="77777777" w:rsidR="00B2610B" w:rsidRPr="00B2610B" w:rsidRDefault="00000000">
                          <w:pPr>
                            <w:pStyle w:val="KeinLeerraum"/>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BB1E5C">
                                <w:rPr>
                                  <w:color w:val="595959" w:themeColor="text1" w:themeTint="A6"/>
                                  <w:sz w:val="18"/>
                                  <w:szCs w:val="18"/>
                                </w:rPr>
                                <w:t>Anisa_duraj@outlook.com</w:t>
                              </w:r>
                            </w:sdtContent>
                          </w:sdt>
                        </w:p>
                      </w:txbxContent>
                    </v:textbox>
                    <w10:wrap type="square" anchorx="page" anchory="page"/>
                  </v:shape>
                </w:pict>
              </mc:Fallback>
            </mc:AlternateContent>
          </w:r>
        </w:sdtContent>
      </w:sdt>
    </w:p>
    <w:p w14:paraId="516B1FA1" w14:textId="5053A91D" w:rsidR="004250EA" w:rsidRPr="00B2610B" w:rsidRDefault="0060106A">
      <w:r>
        <w:rPr>
          <w:noProof/>
        </w:rPr>
        <mc:AlternateContent>
          <mc:Choice Requires="wpg">
            <w:drawing>
              <wp:anchor distT="0" distB="0" distL="114300" distR="114300" simplePos="0" relativeHeight="251676672" behindDoc="1" locked="0" layoutInCell="1" allowOverlap="1" wp14:anchorId="10409E85" wp14:editId="144F35F9">
                <wp:simplePos x="0" y="0"/>
                <wp:positionH relativeFrom="column">
                  <wp:posOffset>-566420</wp:posOffset>
                </wp:positionH>
                <wp:positionV relativeFrom="paragraph">
                  <wp:posOffset>2089737</wp:posOffset>
                </wp:positionV>
                <wp:extent cx="2948305" cy="3820160"/>
                <wp:effectExtent l="0" t="0" r="4445" b="8890"/>
                <wp:wrapNone/>
                <wp:docPr id="1201286683" name="Gruppieren 14"/>
                <wp:cNvGraphicFramePr/>
                <a:graphic xmlns:a="http://schemas.openxmlformats.org/drawingml/2006/main">
                  <a:graphicData uri="http://schemas.microsoft.com/office/word/2010/wordprocessingGroup">
                    <wpg:wgp>
                      <wpg:cNvGrpSpPr/>
                      <wpg:grpSpPr>
                        <a:xfrm>
                          <a:off x="0" y="0"/>
                          <a:ext cx="2948305" cy="3820160"/>
                          <a:chOff x="0" y="0"/>
                          <a:chExt cx="2948305" cy="3820160"/>
                        </a:xfrm>
                      </wpg:grpSpPr>
                      <pic:pic xmlns:pic="http://schemas.openxmlformats.org/drawingml/2006/picture">
                        <pic:nvPicPr>
                          <pic:cNvPr id="1608761674" name="Grafik 1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8305" cy="3496310"/>
                          </a:xfrm>
                          <a:prstGeom prst="rect">
                            <a:avLst/>
                          </a:prstGeom>
                        </pic:spPr>
                      </pic:pic>
                      <wps:wsp>
                        <wps:cNvPr id="630176513" name="Textfeld 1"/>
                        <wps:cNvSpPr txBox="1"/>
                        <wps:spPr>
                          <a:xfrm>
                            <a:off x="0" y="3553460"/>
                            <a:ext cx="2948305" cy="266700"/>
                          </a:xfrm>
                          <a:prstGeom prst="rect">
                            <a:avLst/>
                          </a:prstGeom>
                          <a:noFill/>
                          <a:ln>
                            <a:noFill/>
                          </a:ln>
                        </wps:spPr>
                        <wps:txbx>
                          <w:txbxContent>
                            <w:p w14:paraId="37BCFC61" w14:textId="426AEC04" w:rsidR="0060106A" w:rsidRPr="0060106A" w:rsidRDefault="0060106A" w:rsidP="0060106A">
                              <w:pPr>
                                <w:pStyle w:val="Beschriftung"/>
                                <w:rPr>
                                  <w:i w:val="0"/>
                                  <w:iCs w:val="0"/>
                                  <w:lang w:val="fr-CH"/>
                                </w:rPr>
                              </w:pPr>
                              <w:r w:rsidRPr="0060106A">
                                <w:rPr>
                                  <w:i w:val="0"/>
                                  <w:iCs w:val="0"/>
                                  <w:lang w:val="fr-CH"/>
                                </w:rPr>
                                <w:t xml:space="preserve">Quelle : </w:t>
                              </w:r>
                              <w:hyperlink r:id="rId10" w:history="1">
                                <w:r w:rsidRPr="00044BBD">
                                  <w:rPr>
                                    <w:rStyle w:val="Hyperlink"/>
                                    <w:i w:val="0"/>
                                    <w:iCs w:val="0"/>
                                    <w:lang w:val="fr-CH"/>
                                  </w:rPr>
                                  <w:t>https://de.wikipedia.org/wiki/Linux</w:t>
                                </w:r>
                              </w:hyperlink>
                              <w:r>
                                <w:rPr>
                                  <w:i w:val="0"/>
                                  <w:iCs w:val="0"/>
                                  <w:lang w:val="fr-CH"/>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409E85" id="Gruppieren 14" o:spid="_x0000_s1027" style="position:absolute;margin-left:-44.6pt;margin-top:164.55pt;width:232.15pt;height:300.8pt;z-index:-251639808" coordsize="29483,38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 o:spid="_x0000_s1028" type="#_x0000_t75" style="position:absolute;width:29483;height:34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">
                  <v:imagedata r:id="rId11" o:title=""/>
                </v:shape>
                <v:shape id="Textfeld 1" o:spid="_x0000_s1029" type="#_x0000_t202" style="position:absolute;top:35534;width:2948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" filled="f" stroked="f">
                  <v:textbox style="mso-fit-shape-to-text:t" inset="0,0,0,0">
                    <w:txbxContent>
                      <w:p w14:paraId="37BCFC61" w14:textId="426AEC04" w:rsidR="0060106A" w:rsidRPr="0060106A" w:rsidRDefault="0060106A" w:rsidP="0060106A">
                        <w:pPr>
                          <w:pStyle w:val="Beschriftung"/>
                          <w:rPr>
                            <w:i w:val="0"/>
                            <w:iCs w:val="0"/>
                            <w:lang w:val="fr-CH"/>
                          </w:rPr>
                        </w:pPr>
                        <w:r w:rsidRPr="0060106A">
                          <w:rPr>
                            <w:i w:val="0"/>
                            <w:iCs w:val="0"/>
                            <w:lang w:val="fr-CH"/>
                          </w:rPr>
                          <w:t xml:space="preserve">Quelle : </w:t>
                        </w:r>
                        <w:hyperlink r:id="rId12" w:history="1">
                          <w:r w:rsidRPr="00044BBD">
                            <w:rPr>
                              <w:rStyle w:val="Hyperlink"/>
                              <w:i w:val="0"/>
                              <w:iCs w:val="0"/>
                              <w:lang w:val="fr-CH"/>
                            </w:rPr>
                            <w:t>https://de.wikipedia.org/wiki/Linux</w:t>
                          </w:r>
                        </w:hyperlink>
                        <w:r>
                          <w:rPr>
                            <w:i w:val="0"/>
                            <w:iCs w:val="0"/>
                            <w:lang w:val="fr-CH"/>
                          </w:rPr>
                          <w:t xml:space="preserve"> </w:t>
                        </w:r>
                      </w:p>
                    </w:txbxContent>
                  </v:textbox>
                </v:shape>
              </v:group>
            </w:pict>
          </mc:Fallback>
        </mc:AlternateContent>
      </w:r>
      <w:r>
        <w:rPr>
          <w:noProof/>
        </w:rPr>
        <w:drawing>
          <wp:anchor distT="0" distB="0" distL="114300" distR="114300" simplePos="0" relativeHeight="251671552" behindDoc="1" locked="0" layoutInCell="1" allowOverlap="1" wp14:anchorId="4B06853E" wp14:editId="7895FFD5">
            <wp:simplePos x="0" y="0"/>
            <wp:positionH relativeFrom="column">
              <wp:posOffset>1996734</wp:posOffset>
            </wp:positionH>
            <wp:positionV relativeFrom="paragraph">
              <wp:posOffset>324594</wp:posOffset>
            </wp:positionV>
            <wp:extent cx="4134642" cy="2938732"/>
            <wp:effectExtent l="0" t="0" r="0" b="0"/>
            <wp:wrapNone/>
            <wp:docPr id="2360581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5816" name="Grafik 236058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37625" cy="29408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4CD02914" wp14:editId="61805BD0">
            <wp:simplePos x="0" y="0"/>
            <wp:positionH relativeFrom="column">
              <wp:posOffset>-697347</wp:posOffset>
            </wp:positionH>
            <wp:positionV relativeFrom="paragraph">
              <wp:posOffset>6448856</wp:posOffset>
            </wp:positionV>
            <wp:extent cx="4847167" cy="1702279"/>
            <wp:effectExtent l="0" t="0" r="0" b="0"/>
            <wp:wrapNone/>
            <wp:docPr id="1074035717"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35717" name="Grafik 10740357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7167" cy="1702279"/>
                    </a:xfrm>
                    <a:prstGeom prst="rect">
                      <a:avLst/>
                    </a:prstGeom>
                  </pic:spPr>
                </pic:pic>
              </a:graphicData>
            </a:graphic>
            <wp14:sizeRelH relativeFrom="margin">
              <wp14:pctWidth>0</wp14:pctWidth>
            </wp14:sizeRelH>
            <wp14:sizeRelV relativeFrom="margin">
              <wp14:pctHeight>0</wp14:pctHeight>
            </wp14:sizeRelV>
          </wp:anchor>
        </w:drawing>
      </w:r>
      <w:r w:rsidR="00A07949" w:rsidRPr="00B2610B">
        <w:rPr>
          <w:noProof/>
        </w:rPr>
        <mc:AlternateContent>
          <mc:Choice Requires="wps">
            <w:drawing>
              <wp:anchor distT="0" distB="0" distL="114300" distR="114300" simplePos="0" relativeHeight="251653120" behindDoc="0" locked="0" layoutInCell="1" allowOverlap="1" wp14:anchorId="311A9CF8" wp14:editId="09E185C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5080"/>
                <wp:wrapSquare wrapText="bothSides"/>
                <wp:docPr id="154" name="Textfeld 15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12CB0D" w14:textId="68CFEDDE" w:rsidR="00B2610B" w:rsidRPr="0060106A" w:rsidRDefault="00000000" w:rsidP="00B2610B">
                            <w:pPr>
                              <w:jc w:val="right"/>
                              <w:rPr>
                                <w:color w:val="747474" w:themeColor="background2" w:themeShade="80"/>
                                <w:sz w:val="64"/>
                                <w:szCs w:val="64"/>
                              </w:rPr>
                            </w:pPr>
                            <w:sdt>
                              <w:sdtPr>
                                <w:rPr>
                                  <w:caps/>
                                  <w:color w:val="747474" w:themeColor="background2" w:themeShade="80"/>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0106A" w:rsidRPr="0060106A">
                                  <w:rPr>
                                    <w:caps/>
                                    <w:color w:val="747474" w:themeColor="background2" w:themeShade="80"/>
                                    <w:sz w:val="64"/>
                                    <w:szCs w:val="64"/>
                                  </w:rPr>
                                  <w:t>ubuntu linux shell</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6049262" w14:textId="46C527A2" w:rsidR="00B2610B" w:rsidRPr="00B2610B" w:rsidRDefault="00A80E33">
                                <w:pPr>
                                  <w:jc w:val="right"/>
                                  <w:rPr>
                                    <w:smallCaps/>
                                    <w:color w:val="404040" w:themeColor="text1" w:themeTint="BF"/>
                                    <w:sz w:val="36"/>
                                    <w:szCs w:val="36"/>
                                  </w:rPr>
                                </w:pPr>
                                <w:r>
                                  <w:rPr>
                                    <w:color w:val="404040" w:themeColor="text1" w:themeTint="BF"/>
                                    <w:sz w:val="36"/>
                                    <w:szCs w:val="36"/>
                                  </w:rPr>
                                  <w:t>By Anisa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11A9CF8" id="Textfeld 153" o:spid="_x0000_s1030" type="#_x0000_t202" style="position:absolute;margin-left:0;margin-top:0;width:8in;height:286.5pt;z-index:25165312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212CB0D" w14:textId="68CFEDDE" w:rsidR="00B2610B" w:rsidRPr="0060106A" w:rsidRDefault="00000000" w:rsidP="00B2610B">
                      <w:pPr>
                        <w:jc w:val="right"/>
                        <w:rPr>
                          <w:color w:val="747474" w:themeColor="background2" w:themeShade="80"/>
                          <w:sz w:val="64"/>
                          <w:szCs w:val="64"/>
                        </w:rPr>
                      </w:pPr>
                      <w:sdt>
                        <w:sdtPr>
                          <w:rPr>
                            <w:caps/>
                            <w:color w:val="747474" w:themeColor="background2" w:themeShade="80"/>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0106A" w:rsidRPr="0060106A">
                            <w:rPr>
                              <w:caps/>
                              <w:color w:val="747474" w:themeColor="background2" w:themeShade="80"/>
                              <w:sz w:val="64"/>
                              <w:szCs w:val="64"/>
                            </w:rPr>
                            <w:t>ubuntu linux shell</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6049262" w14:textId="46C527A2" w:rsidR="00B2610B" w:rsidRPr="00B2610B" w:rsidRDefault="00A80E33">
                          <w:pPr>
                            <w:jc w:val="right"/>
                            <w:rPr>
                              <w:smallCaps/>
                              <w:color w:val="404040" w:themeColor="text1" w:themeTint="BF"/>
                              <w:sz w:val="36"/>
                              <w:szCs w:val="36"/>
                            </w:rPr>
                          </w:pPr>
                          <w:r>
                            <w:rPr>
                              <w:color w:val="404040" w:themeColor="text1" w:themeTint="BF"/>
                              <w:sz w:val="36"/>
                              <w:szCs w:val="36"/>
                            </w:rPr>
                            <w:t>By Anisa</w:t>
                          </w:r>
                        </w:p>
                      </w:sdtContent>
                    </w:sdt>
                  </w:txbxContent>
                </v:textbox>
                <w10:wrap type="square" anchorx="page" anchory="page"/>
              </v:shape>
            </w:pict>
          </mc:Fallback>
        </mc:AlternateContent>
      </w:r>
      <w:r w:rsidR="00744978" w:rsidRPr="00B2610B">
        <w:br w:type="page"/>
      </w:r>
    </w:p>
    <w:sdt>
      <w:sdtPr>
        <w:rPr>
          <w:rFonts w:asciiTheme="minorHAnsi" w:eastAsiaTheme="minorHAnsi" w:hAnsiTheme="minorHAnsi" w:cstheme="minorBidi"/>
          <w:color w:val="auto"/>
          <w:kern w:val="2"/>
          <w:sz w:val="24"/>
          <w:szCs w:val="24"/>
          <w:lang w:eastAsia="en-US"/>
          <w14:ligatures w14:val="standardContextual"/>
        </w:rPr>
        <w:id w:val="484591743"/>
        <w:docPartObj>
          <w:docPartGallery w:val="Table of Contents"/>
          <w:docPartUnique/>
        </w:docPartObj>
      </w:sdtPr>
      <w:sdtEndPr>
        <w:rPr>
          <w:b/>
          <w:bCs/>
        </w:rPr>
      </w:sdtEndPr>
      <w:sdtContent>
        <w:p w14:paraId="15A93829" w14:textId="77777777" w:rsidR="00065EC5" w:rsidRPr="00B2610B" w:rsidRDefault="00065EC5">
          <w:pPr>
            <w:pStyle w:val="Inhaltsverzeichnisberschrift"/>
          </w:pPr>
          <w:r w:rsidRPr="00B2610B">
            <w:t>Inhalt</w:t>
          </w:r>
        </w:p>
        <w:p w14:paraId="26C3D2F6" w14:textId="162E9CDF" w:rsidR="00E87EC8" w:rsidRDefault="00065EC5">
          <w:pPr>
            <w:pStyle w:val="Verzeichnis2"/>
            <w:tabs>
              <w:tab w:val="right" w:leader="dot" w:pos="9062"/>
            </w:tabs>
            <w:rPr>
              <w:rFonts w:eastAsiaTheme="minorEastAsia"/>
              <w:noProof/>
              <w:lang w:eastAsia="de-CH"/>
            </w:rPr>
          </w:pPr>
          <w:r w:rsidRPr="00B2610B">
            <w:fldChar w:fldCharType="begin"/>
          </w:r>
          <w:r w:rsidRPr="00B2610B">
            <w:instrText xml:space="preserve"> TOC \o "1-3" \h \z \u </w:instrText>
          </w:r>
          <w:r w:rsidRPr="00B2610B">
            <w:fldChar w:fldCharType="separate"/>
          </w:r>
          <w:hyperlink w:anchor="_Toc225359813" w:history="1">
            <w:r w:rsidR="00E87EC8" w:rsidRPr="00F403D4">
              <w:rPr>
                <w:rStyle w:val="Hyperlink"/>
                <w:noProof/>
              </w:rPr>
              <w:t>Verbindung zu SSH</w:t>
            </w:r>
            <w:r w:rsidR="00E87EC8">
              <w:rPr>
                <w:noProof/>
                <w:webHidden/>
              </w:rPr>
              <w:tab/>
            </w:r>
            <w:r w:rsidR="00E87EC8">
              <w:rPr>
                <w:noProof/>
                <w:webHidden/>
              </w:rPr>
              <w:fldChar w:fldCharType="begin"/>
            </w:r>
            <w:r w:rsidR="00E87EC8">
              <w:rPr>
                <w:noProof/>
                <w:webHidden/>
              </w:rPr>
              <w:instrText xml:space="preserve"> PAGEREF _Toc225359813 \h </w:instrText>
            </w:r>
            <w:r w:rsidR="00E87EC8">
              <w:rPr>
                <w:noProof/>
                <w:webHidden/>
              </w:rPr>
            </w:r>
            <w:r w:rsidR="00E87EC8">
              <w:rPr>
                <w:noProof/>
                <w:webHidden/>
              </w:rPr>
              <w:fldChar w:fldCharType="separate"/>
            </w:r>
            <w:r w:rsidR="00E87EC8">
              <w:rPr>
                <w:noProof/>
                <w:webHidden/>
              </w:rPr>
              <w:t>2</w:t>
            </w:r>
            <w:r w:rsidR="00E87EC8">
              <w:rPr>
                <w:noProof/>
                <w:webHidden/>
              </w:rPr>
              <w:fldChar w:fldCharType="end"/>
            </w:r>
          </w:hyperlink>
        </w:p>
        <w:p w14:paraId="4180EA0E" w14:textId="0B412D46" w:rsidR="00E87EC8" w:rsidRDefault="00E87EC8">
          <w:pPr>
            <w:pStyle w:val="Verzeichnis1"/>
            <w:tabs>
              <w:tab w:val="right" w:leader="dot" w:pos="9062"/>
            </w:tabs>
            <w:rPr>
              <w:rFonts w:eastAsiaTheme="minorEastAsia"/>
              <w:noProof/>
              <w:lang w:eastAsia="de-CH"/>
            </w:rPr>
          </w:pPr>
          <w:hyperlink w:anchor="_Toc225359814" w:history="1">
            <w:r w:rsidRPr="00F403D4">
              <w:rPr>
                <w:rStyle w:val="Hyperlink"/>
                <w:noProof/>
              </w:rPr>
              <w:t>Übung 1</w:t>
            </w:r>
            <w:r>
              <w:rPr>
                <w:noProof/>
                <w:webHidden/>
              </w:rPr>
              <w:tab/>
            </w:r>
            <w:r>
              <w:rPr>
                <w:noProof/>
                <w:webHidden/>
              </w:rPr>
              <w:fldChar w:fldCharType="begin"/>
            </w:r>
            <w:r>
              <w:rPr>
                <w:noProof/>
                <w:webHidden/>
              </w:rPr>
              <w:instrText xml:space="preserve"> PAGEREF _Toc225359814 \h </w:instrText>
            </w:r>
            <w:r>
              <w:rPr>
                <w:noProof/>
                <w:webHidden/>
              </w:rPr>
            </w:r>
            <w:r>
              <w:rPr>
                <w:noProof/>
                <w:webHidden/>
              </w:rPr>
              <w:fldChar w:fldCharType="separate"/>
            </w:r>
            <w:r>
              <w:rPr>
                <w:noProof/>
                <w:webHidden/>
              </w:rPr>
              <w:t>3</w:t>
            </w:r>
            <w:r>
              <w:rPr>
                <w:noProof/>
                <w:webHidden/>
              </w:rPr>
              <w:fldChar w:fldCharType="end"/>
            </w:r>
          </w:hyperlink>
        </w:p>
        <w:p w14:paraId="099FE7E4" w14:textId="6DEA3AE1" w:rsidR="00E87EC8" w:rsidRDefault="00E87EC8">
          <w:pPr>
            <w:pStyle w:val="Verzeichnis3"/>
            <w:tabs>
              <w:tab w:val="right" w:leader="dot" w:pos="9062"/>
            </w:tabs>
            <w:rPr>
              <w:rFonts w:eastAsiaTheme="minorEastAsia"/>
              <w:noProof/>
              <w:lang w:eastAsia="de-CH"/>
            </w:rPr>
          </w:pPr>
          <w:hyperlink w:anchor="_Toc225359815" w:history="1">
            <w:r w:rsidRPr="00F403D4">
              <w:rPr>
                <w:rStyle w:val="Hyperlink"/>
                <w:rFonts w:eastAsia="Times New Roman" w:cs="Times New Roman"/>
                <w:noProof/>
                <w:kern w:val="0"/>
                <w:lang w:eastAsia="de-CH"/>
                <w14:ligatures w14:val="none"/>
              </w:rPr>
              <w:t>Homeverzeichnis wechseln</w:t>
            </w:r>
            <w:r>
              <w:rPr>
                <w:noProof/>
                <w:webHidden/>
              </w:rPr>
              <w:tab/>
            </w:r>
            <w:r>
              <w:rPr>
                <w:noProof/>
                <w:webHidden/>
              </w:rPr>
              <w:fldChar w:fldCharType="begin"/>
            </w:r>
            <w:r>
              <w:rPr>
                <w:noProof/>
                <w:webHidden/>
              </w:rPr>
              <w:instrText xml:space="preserve"> PAGEREF _Toc225359815 \h </w:instrText>
            </w:r>
            <w:r>
              <w:rPr>
                <w:noProof/>
                <w:webHidden/>
              </w:rPr>
            </w:r>
            <w:r>
              <w:rPr>
                <w:noProof/>
                <w:webHidden/>
              </w:rPr>
              <w:fldChar w:fldCharType="separate"/>
            </w:r>
            <w:r>
              <w:rPr>
                <w:noProof/>
                <w:webHidden/>
              </w:rPr>
              <w:t>3</w:t>
            </w:r>
            <w:r>
              <w:rPr>
                <w:noProof/>
                <w:webHidden/>
              </w:rPr>
              <w:fldChar w:fldCharType="end"/>
            </w:r>
          </w:hyperlink>
        </w:p>
        <w:p w14:paraId="568FD045" w14:textId="664CDF7E" w:rsidR="00E87EC8" w:rsidRDefault="00E87EC8">
          <w:pPr>
            <w:pStyle w:val="Verzeichnis3"/>
            <w:tabs>
              <w:tab w:val="right" w:leader="dot" w:pos="9062"/>
            </w:tabs>
            <w:rPr>
              <w:rFonts w:eastAsiaTheme="minorEastAsia"/>
              <w:noProof/>
              <w:lang w:eastAsia="de-CH"/>
            </w:rPr>
          </w:pPr>
          <w:hyperlink w:anchor="_Toc225359816" w:history="1">
            <w:r w:rsidRPr="00F403D4">
              <w:rPr>
                <w:rStyle w:val="Hyperlink"/>
                <w:noProof/>
              </w:rPr>
              <w:t>In den Login Ordner wechseln</w:t>
            </w:r>
            <w:r>
              <w:rPr>
                <w:noProof/>
                <w:webHidden/>
              </w:rPr>
              <w:tab/>
            </w:r>
            <w:r>
              <w:rPr>
                <w:noProof/>
                <w:webHidden/>
              </w:rPr>
              <w:fldChar w:fldCharType="begin"/>
            </w:r>
            <w:r>
              <w:rPr>
                <w:noProof/>
                <w:webHidden/>
              </w:rPr>
              <w:instrText xml:space="preserve"> PAGEREF _Toc225359816 \h </w:instrText>
            </w:r>
            <w:r>
              <w:rPr>
                <w:noProof/>
                <w:webHidden/>
              </w:rPr>
            </w:r>
            <w:r>
              <w:rPr>
                <w:noProof/>
                <w:webHidden/>
              </w:rPr>
              <w:fldChar w:fldCharType="separate"/>
            </w:r>
            <w:r>
              <w:rPr>
                <w:noProof/>
                <w:webHidden/>
              </w:rPr>
              <w:t>3</w:t>
            </w:r>
            <w:r>
              <w:rPr>
                <w:noProof/>
                <w:webHidden/>
              </w:rPr>
              <w:fldChar w:fldCharType="end"/>
            </w:r>
          </w:hyperlink>
        </w:p>
        <w:p w14:paraId="6635DAFA" w14:textId="1FB33B7A" w:rsidR="00E87EC8" w:rsidRDefault="00E87EC8">
          <w:pPr>
            <w:pStyle w:val="Verzeichnis3"/>
            <w:tabs>
              <w:tab w:val="right" w:leader="dot" w:pos="9062"/>
            </w:tabs>
            <w:rPr>
              <w:rFonts w:eastAsiaTheme="minorEastAsia"/>
              <w:noProof/>
              <w:lang w:eastAsia="de-CH"/>
            </w:rPr>
          </w:pPr>
          <w:hyperlink w:anchor="_Toc225359817" w:history="1">
            <w:r w:rsidRPr="00F403D4">
              <w:rPr>
                <w:rStyle w:val="Hyperlink"/>
                <w:noProof/>
              </w:rPr>
              <w:t>Ordner für die Systemkonfiguration</w:t>
            </w:r>
            <w:r>
              <w:rPr>
                <w:noProof/>
                <w:webHidden/>
              </w:rPr>
              <w:tab/>
            </w:r>
            <w:r>
              <w:rPr>
                <w:noProof/>
                <w:webHidden/>
              </w:rPr>
              <w:fldChar w:fldCharType="begin"/>
            </w:r>
            <w:r>
              <w:rPr>
                <w:noProof/>
                <w:webHidden/>
              </w:rPr>
              <w:instrText xml:space="preserve"> PAGEREF _Toc225359817 \h </w:instrText>
            </w:r>
            <w:r>
              <w:rPr>
                <w:noProof/>
                <w:webHidden/>
              </w:rPr>
            </w:r>
            <w:r>
              <w:rPr>
                <w:noProof/>
                <w:webHidden/>
              </w:rPr>
              <w:fldChar w:fldCharType="separate"/>
            </w:r>
            <w:r>
              <w:rPr>
                <w:noProof/>
                <w:webHidden/>
              </w:rPr>
              <w:t>3</w:t>
            </w:r>
            <w:r>
              <w:rPr>
                <w:noProof/>
                <w:webHidden/>
              </w:rPr>
              <w:fldChar w:fldCharType="end"/>
            </w:r>
          </w:hyperlink>
        </w:p>
        <w:p w14:paraId="3B1EA8F3" w14:textId="4BB471BC" w:rsidR="00E87EC8" w:rsidRDefault="00E87EC8">
          <w:pPr>
            <w:pStyle w:val="Verzeichnis1"/>
            <w:tabs>
              <w:tab w:val="right" w:leader="dot" w:pos="9062"/>
            </w:tabs>
            <w:rPr>
              <w:rFonts w:eastAsiaTheme="minorEastAsia"/>
              <w:noProof/>
              <w:lang w:eastAsia="de-CH"/>
            </w:rPr>
          </w:pPr>
          <w:hyperlink w:anchor="_Toc225359818" w:history="1">
            <w:r w:rsidRPr="00F403D4">
              <w:rPr>
                <w:rStyle w:val="Hyperlink"/>
                <w:noProof/>
              </w:rPr>
              <w:t>Skript im Shell</w:t>
            </w:r>
            <w:r>
              <w:rPr>
                <w:noProof/>
                <w:webHidden/>
              </w:rPr>
              <w:tab/>
            </w:r>
            <w:r>
              <w:rPr>
                <w:noProof/>
                <w:webHidden/>
              </w:rPr>
              <w:fldChar w:fldCharType="begin"/>
            </w:r>
            <w:r>
              <w:rPr>
                <w:noProof/>
                <w:webHidden/>
              </w:rPr>
              <w:instrText xml:space="preserve"> PAGEREF _Toc225359818 \h </w:instrText>
            </w:r>
            <w:r>
              <w:rPr>
                <w:noProof/>
                <w:webHidden/>
              </w:rPr>
            </w:r>
            <w:r>
              <w:rPr>
                <w:noProof/>
                <w:webHidden/>
              </w:rPr>
              <w:fldChar w:fldCharType="separate"/>
            </w:r>
            <w:r>
              <w:rPr>
                <w:noProof/>
                <w:webHidden/>
              </w:rPr>
              <w:t>3</w:t>
            </w:r>
            <w:r>
              <w:rPr>
                <w:noProof/>
                <w:webHidden/>
              </w:rPr>
              <w:fldChar w:fldCharType="end"/>
            </w:r>
          </w:hyperlink>
        </w:p>
        <w:p w14:paraId="22443CFC" w14:textId="08E84104" w:rsidR="00E87EC8" w:rsidRDefault="00E87EC8">
          <w:pPr>
            <w:pStyle w:val="Verzeichnis2"/>
            <w:tabs>
              <w:tab w:val="right" w:leader="dot" w:pos="9062"/>
            </w:tabs>
            <w:rPr>
              <w:rFonts w:eastAsiaTheme="minorEastAsia"/>
              <w:noProof/>
              <w:lang w:eastAsia="de-CH"/>
            </w:rPr>
          </w:pPr>
          <w:hyperlink w:anchor="_Toc225359819" w:history="1">
            <w:r w:rsidRPr="00F403D4">
              <w:rPr>
                <w:rStyle w:val="Hyperlink"/>
                <w:noProof/>
              </w:rPr>
              <w:t>Nano</w:t>
            </w:r>
            <w:r>
              <w:rPr>
                <w:noProof/>
                <w:webHidden/>
              </w:rPr>
              <w:tab/>
            </w:r>
            <w:r>
              <w:rPr>
                <w:noProof/>
                <w:webHidden/>
              </w:rPr>
              <w:fldChar w:fldCharType="begin"/>
            </w:r>
            <w:r>
              <w:rPr>
                <w:noProof/>
                <w:webHidden/>
              </w:rPr>
              <w:instrText xml:space="preserve"> PAGEREF _Toc225359819 \h </w:instrText>
            </w:r>
            <w:r>
              <w:rPr>
                <w:noProof/>
                <w:webHidden/>
              </w:rPr>
            </w:r>
            <w:r>
              <w:rPr>
                <w:noProof/>
                <w:webHidden/>
              </w:rPr>
              <w:fldChar w:fldCharType="separate"/>
            </w:r>
            <w:r>
              <w:rPr>
                <w:noProof/>
                <w:webHidden/>
              </w:rPr>
              <w:t>3</w:t>
            </w:r>
            <w:r>
              <w:rPr>
                <w:noProof/>
                <w:webHidden/>
              </w:rPr>
              <w:fldChar w:fldCharType="end"/>
            </w:r>
          </w:hyperlink>
        </w:p>
        <w:p w14:paraId="2EE446B2" w14:textId="5FF8265C" w:rsidR="00E87EC8" w:rsidRDefault="00E87EC8">
          <w:pPr>
            <w:pStyle w:val="Verzeichnis1"/>
            <w:tabs>
              <w:tab w:val="right" w:leader="dot" w:pos="9062"/>
            </w:tabs>
            <w:rPr>
              <w:rFonts w:eastAsiaTheme="minorEastAsia"/>
              <w:noProof/>
              <w:lang w:eastAsia="de-CH"/>
            </w:rPr>
          </w:pPr>
          <w:hyperlink w:anchor="_Toc225359820" w:history="1">
            <w:r w:rsidRPr="00F403D4">
              <w:rPr>
                <w:rStyle w:val="Hyperlink"/>
                <w:noProof/>
              </w:rPr>
              <w:t>Übung 2</w:t>
            </w:r>
            <w:r>
              <w:rPr>
                <w:noProof/>
                <w:webHidden/>
              </w:rPr>
              <w:tab/>
            </w:r>
            <w:r>
              <w:rPr>
                <w:noProof/>
                <w:webHidden/>
              </w:rPr>
              <w:fldChar w:fldCharType="begin"/>
            </w:r>
            <w:r>
              <w:rPr>
                <w:noProof/>
                <w:webHidden/>
              </w:rPr>
              <w:instrText xml:space="preserve"> PAGEREF _Toc225359820 \h </w:instrText>
            </w:r>
            <w:r>
              <w:rPr>
                <w:noProof/>
                <w:webHidden/>
              </w:rPr>
            </w:r>
            <w:r>
              <w:rPr>
                <w:noProof/>
                <w:webHidden/>
              </w:rPr>
              <w:fldChar w:fldCharType="separate"/>
            </w:r>
            <w:r>
              <w:rPr>
                <w:noProof/>
                <w:webHidden/>
              </w:rPr>
              <w:t>4</w:t>
            </w:r>
            <w:r>
              <w:rPr>
                <w:noProof/>
                <w:webHidden/>
              </w:rPr>
              <w:fldChar w:fldCharType="end"/>
            </w:r>
          </w:hyperlink>
        </w:p>
        <w:p w14:paraId="0678E885" w14:textId="542C9738" w:rsidR="00E87EC8" w:rsidRDefault="00E87EC8">
          <w:pPr>
            <w:pStyle w:val="Verzeichnis3"/>
            <w:tabs>
              <w:tab w:val="right" w:leader="dot" w:pos="9062"/>
            </w:tabs>
            <w:rPr>
              <w:rFonts w:eastAsiaTheme="minorEastAsia"/>
              <w:noProof/>
              <w:lang w:eastAsia="de-CH"/>
            </w:rPr>
          </w:pPr>
          <w:hyperlink w:anchor="_Toc225359821" w:history="1">
            <w:r w:rsidRPr="00F403D4">
              <w:rPr>
                <w:rStyle w:val="Hyperlink"/>
                <w:noProof/>
              </w:rPr>
              <w:t>Mein erstes Skript</w:t>
            </w:r>
            <w:r>
              <w:rPr>
                <w:noProof/>
                <w:webHidden/>
              </w:rPr>
              <w:tab/>
            </w:r>
            <w:r>
              <w:rPr>
                <w:noProof/>
                <w:webHidden/>
              </w:rPr>
              <w:fldChar w:fldCharType="begin"/>
            </w:r>
            <w:r>
              <w:rPr>
                <w:noProof/>
                <w:webHidden/>
              </w:rPr>
              <w:instrText xml:space="preserve"> PAGEREF _Toc225359821 \h </w:instrText>
            </w:r>
            <w:r>
              <w:rPr>
                <w:noProof/>
                <w:webHidden/>
              </w:rPr>
            </w:r>
            <w:r>
              <w:rPr>
                <w:noProof/>
                <w:webHidden/>
              </w:rPr>
              <w:fldChar w:fldCharType="separate"/>
            </w:r>
            <w:r>
              <w:rPr>
                <w:noProof/>
                <w:webHidden/>
              </w:rPr>
              <w:t>4</w:t>
            </w:r>
            <w:r>
              <w:rPr>
                <w:noProof/>
                <w:webHidden/>
              </w:rPr>
              <w:fldChar w:fldCharType="end"/>
            </w:r>
          </w:hyperlink>
        </w:p>
        <w:p w14:paraId="677CDF3A" w14:textId="481D67F9" w:rsidR="00E87EC8" w:rsidRDefault="00E87EC8">
          <w:pPr>
            <w:pStyle w:val="Verzeichnis3"/>
            <w:tabs>
              <w:tab w:val="right" w:leader="dot" w:pos="9062"/>
            </w:tabs>
            <w:rPr>
              <w:rFonts w:eastAsiaTheme="minorEastAsia"/>
              <w:noProof/>
              <w:lang w:eastAsia="de-CH"/>
            </w:rPr>
          </w:pPr>
          <w:hyperlink w:anchor="_Toc225359822" w:history="1">
            <w:r w:rsidRPr="00F403D4">
              <w:rPr>
                <w:rStyle w:val="Hyperlink"/>
                <w:noProof/>
              </w:rPr>
              <w:t>Variablen</w:t>
            </w:r>
            <w:r>
              <w:rPr>
                <w:noProof/>
                <w:webHidden/>
              </w:rPr>
              <w:tab/>
            </w:r>
            <w:r>
              <w:rPr>
                <w:noProof/>
                <w:webHidden/>
              </w:rPr>
              <w:fldChar w:fldCharType="begin"/>
            </w:r>
            <w:r>
              <w:rPr>
                <w:noProof/>
                <w:webHidden/>
              </w:rPr>
              <w:instrText xml:space="preserve"> PAGEREF _Toc225359822 \h </w:instrText>
            </w:r>
            <w:r>
              <w:rPr>
                <w:noProof/>
                <w:webHidden/>
              </w:rPr>
            </w:r>
            <w:r>
              <w:rPr>
                <w:noProof/>
                <w:webHidden/>
              </w:rPr>
              <w:fldChar w:fldCharType="separate"/>
            </w:r>
            <w:r>
              <w:rPr>
                <w:noProof/>
                <w:webHidden/>
              </w:rPr>
              <w:t>4</w:t>
            </w:r>
            <w:r>
              <w:rPr>
                <w:noProof/>
                <w:webHidden/>
              </w:rPr>
              <w:fldChar w:fldCharType="end"/>
            </w:r>
          </w:hyperlink>
        </w:p>
        <w:p w14:paraId="3C8C94A7" w14:textId="1D5AA304" w:rsidR="00E87EC8" w:rsidRDefault="00E87EC8">
          <w:pPr>
            <w:pStyle w:val="Verzeichnis3"/>
            <w:tabs>
              <w:tab w:val="right" w:leader="dot" w:pos="9062"/>
            </w:tabs>
            <w:rPr>
              <w:rFonts w:eastAsiaTheme="minorEastAsia"/>
              <w:noProof/>
              <w:lang w:eastAsia="de-CH"/>
            </w:rPr>
          </w:pPr>
          <w:hyperlink w:anchor="_Toc225359823" w:history="1">
            <w:r w:rsidRPr="00F403D4">
              <w:rPr>
                <w:rStyle w:val="Hyperlink"/>
                <w:noProof/>
              </w:rPr>
              <w:t>Automatische Bash-Variablen</w:t>
            </w:r>
            <w:r>
              <w:rPr>
                <w:noProof/>
                <w:webHidden/>
              </w:rPr>
              <w:tab/>
            </w:r>
            <w:r>
              <w:rPr>
                <w:noProof/>
                <w:webHidden/>
              </w:rPr>
              <w:fldChar w:fldCharType="begin"/>
            </w:r>
            <w:r>
              <w:rPr>
                <w:noProof/>
                <w:webHidden/>
              </w:rPr>
              <w:instrText xml:space="preserve"> PAGEREF _Toc225359823 \h </w:instrText>
            </w:r>
            <w:r>
              <w:rPr>
                <w:noProof/>
                <w:webHidden/>
              </w:rPr>
            </w:r>
            <w:r>
              <w:rPr>
                <w:noProof/>
                <w:webHidden/>
              </w:rPr>
              <w:fldChar w:fldCharType="separate"/>
            </w:r>
            <w:r>
              <w:rPr>
                <w:noProof/>
                <w:webHidden/>
              </w:rPr>
              <w:t>4</w:t>
            </w:r>
            <w:r>
              <w:rPr>
                <w:noProof/>
                <w:webHidden/>
              </w:rPr>
              <w:fldChar w:fldCharType="end"/>
            </w:r>
          </w:hyperlink>
        </w:p>
        <w:p w14:paraId="782FA9AD" w14:textId="7BB4344B" w:rsidR="00E87EC8" w:rsidRDefault="00E87EC8">
          <w:pPr>
            <w:pStyle w:val="Verzeichnis3"/>
            <w:tabs>
              <w:tab w:val="right" w:leader="dot" w:pos="9062"/>
            </w:tabs>
            <w:rPr>
              <w:rFonts w:eastAsiaTheme="minorEastAsia"/>
              <w:noProof/>
              <w:lang w:eastAsia="de-CH"/>
            </w:rPr>
          </w:pPr>
          <w:hyperlink w:anchor="_Toc225359824" w:history="1">
            <w:r w:rsidRPr="00F403D4">
              <w:rPr>
                <w:rStyle w:val="Hyperlink"/>
                <w:noProof/>
              </w:rPr>
              <w:t>Arithmetische Berechnungen</w:t>
            </w:r>
            <w:r>
              <w:rPr>
                <w:noProof/>
                <w:webHidden/>
              </w:rPr>
              <w:tab/>
            </w:r>
            <w:r>
              <w:rPr>
                <w:noProof/>
                <w:webHidden/>
              </w:rPr>
              <w:fldChar w:fldCharType="begin"/>
            </w:r>
            <w:r>
              <w:rPr>
                <w:noProof/>
                <w:webHidden/>
              </w:rPr>
              <w:instrText xml:space="preserve"> PAGEREF _Toc225359824 \h </w:instrText>
            </w:r>
            <w:r>
              <w:rPr>
                <w:noProof/>
                <w:webHidden/>
              </w:rPr>
            </w:r>
            <w:r>
              <w:rPr>
                <w:noProof/>
                <w:webHidden/>
              </w:rPr>
              <w:fldChar w:fldCharType="separate"/>
            </w:r>
            <w:r>
              <w:rPr>
                <w:noProof/>
                <w:webHidden/>
              </w:rPr>
              <w:t>5</w:t>
            </w:r>
            <w:r>
              <w:rPr>
                <w:noProof/>
                <w:webHidden/>
              </w:rPr>
              <w:fldChar w:fldCharType="end"/>
            </w:r>
          </w:hyperlink>
        </w:p>
        <w:p w14:paraId="578D37F9" w14:textId="0298ED6E" w:rsidR="00E87EC8" w:rsidRDefault="00E87EC8">
          <w:pPr>
            <w:pStyle w:val="Verzeichnis3"/>
            <w:tabs>
              <w:tab w:val="right" w:leader="dot" w:pos="9062"/>
            </w:tabs>
            <w:rPr>
              <w:rFonts w:eastAsiaTheme="minorEastAsia"/>
              <w:noProof/>
              <w:lang w:eastAsia="de-CH"/>
            </w:rPr>
          </w:pPr>
          <w:hyperlink w:anchor="_Toc225359825" w:history="1">
            <w:r w:rsidRPr="00F403D4">
              <w:rPr>
                <w:rStyle w:val="Hyperlink"/>
                <w:noProof/>
              </w:rPr>
              <w:t>Zeichenkettenverarbeitung</w:t>
            </w:r>
            <w:r>
              <w:rPr>
                <w:noProof/>
                <w:webHidden/>
              </w:rPr>
              <w:tab/>
            </w:r>
            <w:r>
              <w:rPr>
                <w:noProof/>
                <w:webHidden/>
              </w:rPr>
              <w:fldChar w:fldCharType="begin"/>
            </w:r>
            <w:r>
              <w:rPr>
                <w:noProof/>
                <w:webHidden/>
              </w:rPr>
              <w:instrText xml:space="preserve"> PAGEREF _Toc225359825 \h </w:instrText>
            </w:r>
            <w:r>
              <w:rPr>
                <w:noProof/>
                <w:webHidden/>
              </w:rPr>
            </w:r>
            <w:r>
              <w:rPr>
                <w:noProof/>
                <w:webHidden/>
              </w:rPr>
              <w:fldChar w:fldCharType="separate"/>
            </w:r>
            <w:r>
              <w:rPr>
                <w:noProof/>
                <w:webHidden/>
              </w:rPr>
              <w:t>6</w:t>
            </w:r>
            <w:r>
              <w:rPr>
                <w:noProof/>
                <w:webHidden/>
              </w:rPr>
              <w:fldChar w:fldCharType="end"/>
            </w:r>
          </w:hyperlink>
        </w:p>
        <w:p w14:paraId="5FA93B79" w14:textId="0AA08630" w:rsidR="00E87EC8" w:rsidRDefault="00E87EC8">
          <w:pPr>
            <w:pStyle w:val="Verzeichnis2"/>
            <w:tabs>
              <w:tab w:val="right" w:leader="dot" w:pos="9062"/>
            </w:tabs>
            <w:rPr>
              <w:rFonts w:eastAsiaTheme="minorEastAsia"/>
              <w:noProof/>
              <w:lang w:eastAsia="de-CH"/>
            </w:rPr>
          </w:pPr>
          <w:hyperlink w:anchor="_Toc225359826" w:history="1">
            <w:r w:rsidRPr="00F403D4">
              <w:rPr>
                <w:rStyle w:val="Hyperlink"/>
                <w:noProof/>
              </w:rPr>
              <w:t>Teil 2</w:t>
            </w:r>
            <w:r>
              <w:rPr>
                <w:noProof/>
                <w:webHidden/>
              </w:rPr>
              <w:tab/>
            </w:r>
            <w:r>
              <w:rPr>
                <w:noProof/>
                <w:webHidden/>
              </w:rPr>
              <w:fldChar w:fldCharType="begin"/>
            </w:r>
            <w:r>
              <w:rPr>
                <w:noProof/>
                <w:webHidden/>
              </w:rPr>
              <w:instrText xml:space="preserve"> PAGEREF _Toc225359826 \h </w:instrText>
            </w:r>
            <w:r>
              <w:rPr>
                <w:noProof/>
                <w:webHidden/>
              </w:rPr>
            </w:r>
            <w:r>
              <w:rPr>
                <w:noProof/>
                <w:webHidden/>
              </w:rPr>
              <w:fldChar w:fldCharType="separate"/>
            </w:r>
            <w:r>
              <w:rPr>
                <w:noProof/>
                <w:webHidden/>
              </w:rPr>
              <w:t>9</w:t>
            </w:r>
            <w:r>
              <w:rPr>
                <w:noProof/>
                <w:webHidden/>
              </w:rPr>
              <w:fldChar w:fldCharType="end"/>
            </w:r>
          </w:hyperlink>
        </w:p>
        <w:p w14:paraId="7A5B7FFF" w14:textId="3C32D5EB" w:rsidR="00E87EC8" w:rsidRDefault="00E87EC8">
          <w:pPr>
            <w:pStyle w:val="Verzeichnis3"/>
            <w:tabs>
              <w:tab w:val="right" w:leader="dot" w:pos="9062"/>
            </w:tabs>
            <w:rPr>
              <w:rFonts w:eastAsiaTheme="minorEastAsia"/>
              <w:noProof/>
              <w:lang w:eastAsia="de-CH"/>
            </w:rPr>
          </w:pPr>
          <w:hyperlink w:anchor="_Toc225359827" w:history="1">
            <w:r w:rsidRPr="00F403D4">
              <w:rPr>
                <w:rStyle w:val="Hyperlink"/>
                <w:noProof/>
              </w:rPr>
              <w:t>Kontrollstrukturen</w:t>
            </w:r>
            <w:r>
              <w:rPr>
                <w:noProof/>
                <w:webHidden/>
              </w:rPr>
              <w:tab/>
            </w:r>
            <w:r>
              <w:rPr>
                <w:noProof/>
                <w:webHidden/>
              </w:rPr>
              <w:fldChar w:fldCharType="begin"/>
            </w:r>
            <w:r>
              <w:rPr>
                <w:noProof/>
                <w:webHidden/>
              </w:rPr>
              <w:instrText xml:space="preserve"> PAGEREF _Toc225359827 \h </w:instrText>
            </w:r>
            <w:r>
              <w:rPr>
                <w:noProof/>
                <w:webHidden/>
              </w:rPr>
            </w:r>
            <w:r>
              <w:rPr>
                <w:noProof/>
                <w:webHidden/>
              </w:rPr>
              <w:fldChar w:fldCharType="separate"/>
            </w:r>
            <w:r>
              <w:rPr>
                <w:noProof/>
                <w:webHidden/>
              </w:rPr>
              <w:t>9</w:t>
            </w:r>
            <w:r>
              <w:rPr>
                <w:noProof/>
                <w:webHidden/>
              </w:rPr>
              <w:fldChar w:fldCharType="end"/>
            </w:r>
          </w:hyperlink>
        </w:p>
        <w:p w14:paraId="234A612F" w14:textId="54B40DDB" w:rsidR="00E87EC8" w:rsidRDefault="00E87EC8">
          <w:pPr>
            <w:pStyle w:val="Verzeichnis3"/>
            <w:tabs>
              <w:tab w:val="right" w:leader="dot" w:pos="9062"/>
            </w:tabs>
            <w:rPr>
              <w:rFonts w:eastAsiaTheme="minorEastAsia"/>
              <w:noProof/>
              <w:lang w:eastAsia="de-CH"/>
            </w:rPr>
          </w:pPr>
          <w:hyperlink w:anchor="_Toc225359828" w:history="1">
            <w:r w:rsidRPr="00F403D4">
              <w:rPr>
                <w:rStyle w:val="Hyperlink"/>
                <w:noProof/>
              </w:rPr>
              <w:t>Ausgaben Inform.kanalstdin</w:t>
            </w:r>
            <w:r>
              <w:rPr>
                <w:noProof/>
                <w:webHidden/>
              </w:rPr>
              <w:tab/>
            </w:r>
            <w:r>
              <w:rPr>
                <w:noProof/>
                <w:webHidden/>
              </w:rPr>
              <w:fldChar w:fldCharType="begin"/>
            </w:r>
            <w:r>
              <w:rPr>
                <w:noProof/>
                <w:webHidden/>
              </w:rPr>
              <w:instrText xml:space="preserve"> PAGEREF _Toc225359828 \h </w:instrText>
            </w:r>
            <w:r>
              <w:rPr>
                <w:noProof/>
                <w:webHidden/>
              </w:rPr>
            </w:r>
            <w:r>
              <w:rPr>
                <w:noProof/>
                <w:webHidden/>
              </w:rPr>
              <w:fldChar w:fldCharType="separate"/>
            </w:r>
            <w:r>
              <w:rPr>
                <w:noProof/>
                <w:webHidden/>
              </w:rPr>
              <w:t>10</w:t>
            </w:r>
            <w:r>
              <w:rPr>
                <w:noProof/>
                <w:webHidden/>
              </w:rPr>
              <w:fldChar w:fldCharType="end"/>
            </w:r>
          </w:hyperlink>
        </w:p>
        <w:p w14:paraId="777F122D" w14:textId="66C9CF2B" w:rsidR="00E87EC8" w:rsidRDefault="00E87EC8">
          <w:pPr>
            <w:pStyle w:val="Verzeichnis3"/>
            <w:tabs>
              <w:tab w:val="right" w:leader="dot" w:pos="9062"/>
            </w:tabs>
            <w:rPr>
              <w:rFonts w:eastAsiaTheme="minorEastAsia"/>
              <w:noProof/>
              <w:lang w:eastAsia="de-CH"/>
            </w:rPr>
          </w:pPr>
          <w:hyperlink w:anchor="_Toc225359829" w:history="1">
            <w:r w:rsidRPr="00F403D4">
              <w:rPr>
                <w:rStyle w:val="Hyperlink"/>
                <w:noProof/>
              </w:rPr>
              <w:t>Piep |</w:t>
            </w:r>
            <w:r>
              <w:rPr>
                <w:noProof/>
                <w:webHidden/>
              </w:rPr>
              <w:tab/>
            </w:r>
            <w:r>
              <w:rPr>
                <w:noProof/>
                <w:webHidden/>
              </w:rPr>
              <w:fldChar w:fldCharType="begin"/>
            </w:r>
            <w:r>
              <w:rPr>
                <w:noProof/>
                <w:webHidden/>
              </w:rPr>
              <w:instrText xml:space="preserve"> PAGEREF _Toc225359829 \h </w:instrText>
            </w:r>
            <w:r>
              <w:rPr>
                <w:noProof/>
                <w:webHidden/>
              </w:rPr>
            </w:r>
            <w:r>
              <w:rPr>
                <w:noProof/>
                <w:webHidden/>
              </w:rPr>
              <w:fldChar w:fldCharType="separate"/>
            </w:r>
            <w:r>
              <w:rPr>
                <w:noProof/>
                <w:webHidden/>
              </w:rPr>
              <w:t>10</w:t>
            </w:r>
            <w:r>
              <w:rPr>
                <w:noProof/>
                <w:webHidden/>
              </w:rPr>
              <w:fldChar w:fldCharType="end"/>
            </w:r>
          </w:hyperlink>
        </w:p>
        <w:p w14:paraId="60E93AD6" w14:textId="76015310" w:rsidR="00E87EC8" w:rsidRDefault="00E87EC8">
          <w:pPr>
            <w:pStyle w:val="Verzeichnis3"/>
            <w:tabs>
              <w:tab w:val="right" w:leader="dot" w:pos="9062"/>
            </w:tabs>
            <w:rPr>
              <w:rFonts w:eastAsiaTheme="minorEastAsia"/>
              <w:noProof/>
              <w:lang w:eastAsia="de-CH"/>
            </w:rPr>
          </w:pPr>
          <w:hyperlink w:anchor="_Toc225359830" w:history="1">
            <w:r w:rsidRPr="00F403D4">
              <w:rPr>
                <w:rStyle w:val="Hyperlink"/>
                <w:noProof/>
              </w:rPr>
              <w:t>Debuggen</w:t>
            </w:r>
            <w:r>
              <w:rPr>
                <w:noProof/>
                <w:webHidden/>
              </w:rPr>
              <w:tab/>
            </w:r>
            <w:r>
              <w:rPr>
                <w:noProof/>
                <w:webHidden/>
              </w:rPr>
              <w:fldChar w:fldCharType="begin"/>
            </w:r>
            <w:r>
              <w:rPr>
                <w:noProof/>
                <w:webHidden/>
              </w:rPr>
              <w:instrText xml:space="preserve"> PAGEREF _Toc225359830 \h </w:instrText>
            </w:r>
            <w:r>
              <w:rPr>
                <w:noProof/>
                <w:webHidden/>
              </w:rPr>
            </w:r>
            <w:r>
              <w:rPr>
                <w:noProof/>
                <w:webHidden/>
              </w:rPr>
              <w:fldChar w:fldCharType="separate"/>
            </w:r>
            <w:r>
              <w:rPr>
                <w:noProof/>
                <w:webHidden/>
              </w:rPr>
              <w:t>11</w:t>
            </w:r>
            <w:r>
              <w:rPr>
                <w:noProof/>
                <w:webHidden/>
              </w:rPr>
              <w:fldChar w:fldCharType="end"/>
            </w:r>
          </w:hyperlink>
        </w:p>
        <w:p w14:paraId="6E83128F" w14:textId="487394AE" w:rsidR="00E87EC8" w:rsidRDefault="00E87EC8">
          <w:pPr>
            <w:pStyle w:val="Verzeichnis3"/>
            <w:tabs>
              <w:tab w:val="right" w:leader="dot" w:pos="9062"/>
            </w:tabs>
            <w:rPr>
              <w:rFonts w:eastAsiaTheme="minorEastAsia"/>
              <w:noProof/>
              <w:lang w:eastAsia="de-CH"/>
            </w:rPr>
          </w:pPr>
          <w:hyperlink w:anchor="_Toc225359831" w:history="1">
            <w:r w:rsidRPr="00F403D4">
              <w:rPr>
                <w:rStyle w:val="Hyperlink"/>
                <w:noProof/>
              </w:rPr>
              <w:t>Script einbinden &amp; testen</w:t>
            </w:r>
            <w:r>
              <w:rPr>
                <w:noProof/>
                <w:webHidden/>
              </w:rPr>
              <w:tab/>
            </w:r>
            <w:r>
              <w:rPr>
                <w:noProof/>
                <w:webHidden/>
              </w:rPr>
              <w:fldChar w:fldCharType="begin"/>
            </w:r>
            <w:r>
              <w:rPr>
                <w:noProof/>
                <w:webHidden/>
              </w:rPr>
              <w:instrText xml:space="preserve"> PAGEREF _Toc225359831 \h </w:instrText>
            </w:r>
            <w:r>
              <w:rPr>
                <w:noProof/>
                <w:webHidden/>
              </w:rPr>
            </w:r>
            <w:r>
              <w:rPr>
                <w:noProof/>
                <w:webHidden/>
              </w:rPr>
              <w:fldChar w:fldCharType="separate"/>
            </w:r>
            <w:r>
              <w:rPr>
                <w:noProof/>
                <w:webHidden/>
              </w:rPr>
              <w:t>11</w:t>
            </w:r>
            <w:r>
              <w:rPr>
                <w:noProof/>
                <w:webHidden/>
              </w:rPr>
              <w:fldChar w:fldCharType="end"/>
            </w:r>
          </w:hyperlink>
        </w:p>
        <w:p w14:paraId="356BEA97" w14:textId="63FF1EE6" w:rsidR="00E87EC8" w:rsidRDefault="00E87EC8">
          <w:pPr>
            <w:pStyle w:val="Verzeichnis1"/>
            <w:tabs>
              <w:tab w:val="right" w:leader="dot" w:pos="9062"/>
            </w:tabs>
            <w:rPr>
              <w:rFonts w:eastAsiaTheme="minorEastAsia"/>
              <w:noProof/>
              <w:lang w:eastAsia="de-CH"/>
            </w:rPr>
          </w:pPr>
          <w:hyperlink w:anchor="_Toc225359832" w:history="1">
            <w:r w:rsidRPr="00F403D4">
              <w:rPr>
                <w:rStyle w:val="Hyperlink"/>
                <w:noProof/>
              </w:rPr>
              <w:t>Übung 3</w:t>
            </w:r>
            <w:r>
              <w:rPr>
                <w:noProof/>
                <w:webHidden/>
              </w:rPr>
              <w:tab/>
            </w:r>
            <w:r>
              <w:rPr>
                <w:noProof/>
                <w:webHidden/>
              </w:rPr>
              <w:fldChar w:fldCharType="begin"/>
            </w:r>
            <w:r>
              <w:rPr>
                <w:noProof/>
                <w:webHidden/>
              </w:rPr>
              <w:instrText xml:space="preserve"> PAGEREF _Toc225359832 \h </w:instrText>
            </w:r>
            <w:r>
              <w:rPr>
                <w:noProof/>
                <w:webHidden/>
              </w:rPr>
            </w:r>
            <w:r>
              <w:rPr>
                <w:noProof/>
                <w:webHidden/>
              </w:rPr>
              <w:fldChar w:fldCharType="separate"/>
            </w:r>
            <w:r>
              <w:rPr>
                <w:noProof/>
                <w:webHidden/>
              </w:rPr>
              <w:t>11</w:t>
            </w:r>
            <w:r>
              <w:rPr>
                <w:noProof/>
                <w:webHidden/>
              </w:rPr>
              <w:fldChar w:fldCharType="end"/>
            </w:r>
          </w:hyperlink>
        </w:p>
        <w:p w14:paraId="08137967" w14:textId="4361A5DA" w:rsidR="00E87EC8" w:rsidRDefault="00E87EC8">
          <w:pPr>
            <w:pStyle w:val="Verzeichnis2"/>
            <w:tabs>
              <w:tab w:val="right" w:leader="dot" w:pos="9062"/>
            </w:tabs>
            <w:rPr>
              <w:rFonts w:eastAsiaTheme="minorEastAsia"/>
              <w:noProof/>
              <w:lang w:eastAsia="de-CH"/>
            </w:rPr>
          </w:pPr>
          <w:hyperlink w:anchor="_Toc225359833" w:history="1">
            <w:r w:rsidRPr="00F403D4">
              <w:rPr>
                <w:rStyle w:val="Hyperlink"/>
                <w:noProof/>
              </w:rPr>
              <w:t>Zugriffsrechte</w:t>
            </w:r>
            <w:r>
              <w:rPr>
                <w:noProof/>
                <w:webHidden/>
              </w:rPr>
              <w:tab/>
            </w:r>
            <w:r>
              <w:rPr>
                <w:noProof/>
                <w:webHidden/>
              </w:rPr>
              <w:fldChar w:fldCharType="begin"/>
            </w:r>
            <w:r>
              <w:rPr>
                <w:noProof/>
                <w:webHidden/>
              </w:rPr>
              <w:instrText xml:space="preserve"> PAGEREF _Toc225359833 \h </w:instrText>
            </w:r>
            <w:r>
              <w:rPr>
                <w:noProof/>
                <w:webHidden/>
              </w:rPr>
            </w:r>
            <w:r>
              <w:rPr>
                <w:noProof/>
                <w:webHidden/>
              </w:rPr>
              <w:fldChar w:fldCharType="separate"/>
            </w:r>
            <w:r>
              <w:rPr>
                <w:noProof/>
                <w:webHidden/>
              </w:rPr>
              <w:t>11</w:t>
            </w:r>
            <w:r>
              <w:rPr>
                <w:noProof/>
                <w:webHidden/>
              </w:rPr>
              <w:fldChar w:fldCharType="end"/>
            </w:r>
          </w:hyperlink>
        </w:p>
        <w:p w14:paraId="6E251006" w14:textId="52F9C9A9" w:rsidR="00E87EC8" w:rsidRDefault="00E87EC8">
          <w:pPr>
            <w:pStyle w:val="Verzeichnis2"/>
            <w:tabs>
              <w:tab w:val="right" w:leader="dot" w:pos="9062"/>
            </w:tabs>
            <w:rPr>
              <w:rFonts w:eastAsiaTheme="minorEastAsia"/>
              <w:noProof/>
              <w:lang w:eastAsia="de-CH"/>
            </w:rPr>
          </w:pPr>
          <w:hyperlink w:anchor="_Toc225359834" w:history="1">
            <w:r w:rsidRPr="00F403D4">
              <w:rPr>
                <w:rStyle w:val="Hyperlink"/>
                <w:noProof/>
              </w:rPr>
              <w:t>Rechte ändern</w:t>
            </w:r>
            <w:r>
              <w:rPr>
                <w:noProof/>
                <w:webHidden/>
              </w:rPr>
              <w:tab/>
            </w:r>
            <w:r>
              <w:rPr>
                <w:noProof/>
                <w:webHidden/>
              </w:rPr>
              <w:fldChar w:fldCharType="begin"/>
            </w:r>
            <w:r>
              <w:rPr>
                <w:noProof/>
                <w:webHidden/>
              </w:rPr>
              <w:instrText xml:space="preserve"> PAGEREF _Toc225359834 \h </w:instrText>
            </w:r>
            <w:r>
              <w:rPr>
                <w:noProof/>
                <w:webHidden/>
              </w:rPr>
            </w:r>
            <w:r>
              <w:rPr>
                <w:noProof/>
                <w:webHidden/>
              </w:rPr>
              <w:fldChar w:fldCharType="separate"/>
            </w:r>
            <w:r>
              <w:rPr>
                <w:noProof/>
                <w:webHidden/>
              </w:rPr>
              <w:t>13</w:t>
            </w:r>
            <w:r>
              <w:rPr>
                <w:noProof/>
                <w:webHidden/>
              </w:rPr>
              <w:fldChar w:fldCharType="end"/>
            </w:r>
          </w:hyperlink>
        </w:p>
        <w:p w14:paraId="1EE4AB72" w14:textId="2A1A4E7A" w:rsidR="00E87EC8" w:rsidRDefault="00E87EC8">
          <w:pPr>
            <w:pStyle w:val="Verzeichnis2"/>
            <w:tabs>
              <w:tab w:val="right" w:leader="dot" w:pos="9062"/>
            </w:tabs>
            <w:rPr>
              <w:rFonts w:eastAsiaTheme="minorEastAsia"/>
              <w:noProof/>
              <w:lang w:eastAsia="de-CH"/>
            </w:rPr>
          </w:pPr>
          <w:hyperlink w:anchor="_Toc225359835" w:history="1">
            <w:r w:rsidRPr="00F403D4">
              <w:rPr>
                <w:rStyle w:val="Hyperlink"/>
                <w:noProof/>
              </w:rPr>
              <w:t>Befehle für Benutzer und Gruppen</w:t>
            </w:r>
            <w:r>
              <w:rPr>
                <w:noProof/>
                <w:webHidden/>
              </w:rPr>
              <w:tab/>
            </w:r>
            <w:r>
              <w:rPr>
                <w:noProof/>
                <w:webHidden/>
              </w:rPr>
              <w:fldChar w:fldCharType="begin"/>
            </w:r>
            <w:r>
              <w:rPr>
                <w:noProof/>
                <w:webHidden/>
              </w:rPr>
              <w:instrText xml:space="preserve"> PAGEREF _Toc225359835 \h </w:instrText>
            </w:r>
            <w:r>
              <w:rPr>
                <w:noProof/>
                <w:webHidden/>
              </w:rPr>
            </w:r>
            <w:r>
              <w:rPr>
                <w:noProof/>
                <w:webHidden/>
              </w:rPr>
              <w:fldChar w:fldCharType="separate"/>
            </w:r>
            <w:r>
              <w:rPr>
                <w:noProof/>
                <w:webHidden/>
              </w:rPr>
              <w:t>13</w:t>
            </w:r>
            <w:r>
              <w:rPr>
                <w:noProof/>
                <w:webHidden/>
              </w:rPr>
              <w:fldChar w:fldCharType="end"/>
            </w:r>
          </w:hyperlink>
        </w:p>
        <w:p w14:paraId="4591F23B" w14:textId="3FD9B802" w:rsidR="00E87EC8" w:rsidRDefault="00E87EC8">
          <w:pPr>
            <w:pStyle w:val="Verzeichnis2"/>
            <w:tabs>
              <w:tab w:val="right" w:leader="dot" w:pos="9062"/>
            </w:tabs>
            <w:rPr>
              <w:rFonts w:eastAsiaTheme="minorEastAsia"/>
              <w:noProof/>
              <w:lang w:eastAsia="de-CH"/>
            </w:rPr>
          </w:pPr>
          <w:hyperlink w:anchor="_Toc225359836" w:history="1">
            <w:r w:rsidRPr="00F403D4">
              <w:rPr>
                <w:rStyle w:val="Hyperlink"/>
                <w:noProof/>
              </w:rPr>
              <w:t>Userspezifische Befehle</w:t>
            </w:r>
            <w:r>
              <w:rPr>
                <w:noProof/>
                <w:webHidden/>
              </w:rPr>
              <w:tab/>
            </w:r>
            <w:r>
              <w:rPr>
                <w:noProof/>
                <w:webHidden/>
              </w:rPr>
              <w:fldChar w:fldCharType="begin"/>
            </w:r>
            <w:r>
              <w:rPr>
                <w:noProof/>
                <w:webHidden/>
              </w:rPr>
              <w:instrText xml:space="preserve"> PAGEREF _Toc225359836 \h </w:instrText>
            </w:r>
            <w:r>
              <w:rPr>
                <w:noProof/>
                <w:webHidden/>
              </w:rPr>
            </w:r>
            <w:r>
              <w:rPr>
                <w:noProof/>
                <w:webHidden/>
              </w:rPr>
              <w:fldChar w:fldCharType="separate"/>
            </w:r>
            <w:r>
              <w:rPr>
                <w:noProof/>
                <w:webHidden/>
              </w:rPr>
              <w:t>13</w:t>
            </w:r>
            <w:r>
              <w:rPr>
                <w:noProof/>
                <w:webHidden/>
              </w:rPr>
              <w:fldChar w:fldCharType="end"/>
            </w:r>
          </w:hyperlink>
        </w:p>
        <w:p w14:paraId="0EECF391" w14:textId="0B0695A8" w:rsidR="00B81C82" w:rsidRDefault="00065EC5" w:rsidP="00B81C82">
          <w:pPr>
            <w:rPr>
              <w:b/>
              <w:bCs/>
            </w:rPr>
          </w:pPr>
          <w:r w:rsidRPr="00B2610B">
            <w:rPr>
              <w:b/>
              <w:bCs/>
            </w:rPr>
            <w:fldChar w:fldCharType="end"/>
          </w:r>
        </w:p>
      </w:sdtContent>
    </w:sdt>
    <w:p w14:paraId="794F6B64" w14:textId="7E6BB668" w:rsidR="00487C57" w:rsidRDefault="00B81C82" w:rsidP="00B81C82">
      <w:r>
        <w:t>Login: anisa</w:t>
      </w:r>
      <w:r w:rsidR="00F61D7B">
        <w:br/>
      </w:r>
      <w:r>
        <w:t>Passwort: anisa123</w:t>
      </w:r>
    </w:p>
    <w:p w14:paraId="414722E3" w14:textId="77777777" w:rsidR="00F61D7B" w:rsidRDefault="00F61D7B" w:rsidP="00B81C82"/>
    <w:tbl>
      <w:tblPr>
        <w:tblStyle w:val="Tabellenraster"/>
        <w:tblW w:w="0" w:type="auto"/>
        <w:tblLook w:val="04A0" w:firstRow="1" w:lastRow="0" w:firstColumn="1" w:lastColumn="0" w:noHBand="0" w:noVBand="1"/>
      </w:tblPr>
      <w:tblGrid>
        <w:gridCol w:w="4531"/>
        <w:gridCol w:w="4531"/>
      </w:tblGrid>
      <w:tr w:rsidR="00487C57" w14:paraId="3EBD54E3" w14:textId="77777777" w:rsidTr="00487C57">
        <w:tc>
          <w:tcPr>
            <w:tcW w:w="4531" w:type="dxa"/>
          </w:tcPr>
          <w:p w14:paraId="4ED34B9F" w14:textId="5FC51708" w:rsidR="00487C57" w:rsidRPr="002B2A69" w:rsidRDefault="002B2A69" w:rsidP="00B81C82">
            <w:pPr>
              <w:rPr>
                <w:b/>
                <w:bCs/>
              </w:rPr>
            </w:pPr>
            <w:r>
              <w:rPr>
                <w:b/>
                <w:bCs/>
              </w:rPr>
              <w:t>Datum</w:t>
            </w:r>
          </w:p>
        </w:tc>
        <w:tc>
          <w:tcPr>
            <w:tcW w:w="4531" w:type="dxa"/>
          </w:tcPr>
          <w:p w14:paraId="1B08E170" w14:textId="5970B4C5" w:rsidR="00487C57" w:rsidRPr="002B2A69" w:rsidRDefault="002B2A69" w:rsidP="00B81C82">
            <w:pPr>
              <w:rPr>
                <w:b/>
                <w:bCs/>
              </w:rPr>
            </w:pPr>
            <w:r>
              <w:rPr>
                <w:b/>
                <w:bCs/>
              </w:rPr>
              <w:t xml:space="preserve">Änderung </w:t>
            </w:r>
          </w:p>
        </w:tc>
      </w:tr>
      <w:tr w:rsidR="00487C57" w14:paraId="3E721472" w14:textId="77777777" w:rsidTr="00487C57">
        <w:tc>
          <w:tcPr>
            <w:tcW w:w="4531" w:type="dxa"/>
          </w:tcPr>
          <w:p w14:paraId="006E6215" w14:textId="664539BA" w:rsidR="00487C57" w:rsidRDefault="002B2A69" w:rsidP="00B81C82">
            <w:r>
              <w:t>26.02.2026</w:t>
            </w:r>
          </w:p>
        </w:tc>
        <w:tc>
          <w:tcPr>
            <w:tcW w:w="4531" w:type="dxa"/>
          </w:tcPr>
          <w:p w14:paraId="25B57C66" w14:textId="6D5DA655" w:rsidR="00487C57" w:rsidRDefault="002B2A69" w:rsidP="00B81C82">
            <w:r>
              <w:t>Dokumentation erstellt</w:t>
            </w:r>
          </w:p>
        </w:tc>
      </w:tr>
      <w:tr w:rsidR="00487C57" w14:paraId="38C964A6" w14:textId="77777777" w:rsidTr="00487C57">
        <w:tc>
          <w:tcPr>
            <w:tcW w:w="4531" w:type="dxa"/>
          </w:tcPr>
          <w:p w14:paraId="39873204" w14:textId="70DFD5BF" w:rsidR="00487C57" w:rsidRDefault="002B2A69" w:rsidP="00B81C82">
            <w:r>
              <w:t>26.02.2026</w:t>
            </w:r>
          </w:p>
        </w:tc>
        <w:tc>
          <w:tcPr>
            <w:tcW w:w="4531" w:type="dxa"/>
          </w:tcPr>
          <w:p w14:paraId="1296A876" w14:textId="037DB638" w:rsidR="00487C57" w:rsidRDefault="002B2A69" w:rsidP="00B81C82">
            <w:r>
              <w:t xml:space="preserve">Übung 1 hinzugefügt </w:t>
            </w:r>
          </w:p>
        </w:tc>
      </w:tr>
      <w:tr w:rsidR="00487C57" w14:paraId="19113FE9" w14:textId="77777777" w:rsidTr="00487C57">
        <w:tc>
          <w:tcPr>
            <w:tcW w:w="4531" w:type="dxa"/>
          </w:tcPr>
          <w:p w14:paraId="21270D79" w14:textId="10B7AA72" w:rsidR="00487C57" w:rsidRDefault="002B2A69" w:rsidP="00B81C82">
            <w:r>
              <w:t>05.03.2026</w:t>
            </w:r>
          </w:p>
        </w:tc>
        <w:tc>
          <w:tcPr>
            <w:tcW w:w="4531" w:type="dxa"/>
          </w:tcPr>
          <w:p w14:paraId="723C9446" w14:textId="38E5FA51" w:rsidR="00487C57" w:rsidRDefault="002B2A69" w:rsidP="00B81C82">
            <w:r>
              <w:t xml:space="preserve">Skript im Shell </w:t>
            </w:r>
            <w:r w:rsidR="00285AA9">
              <w:t>hinzugefügt</w:t>
            </w:r>
          </w:p>
        </w:tc>
      </w:tr>
      <w:tr w:rsidR="00487C57" w14:paraId="3374DF1A" w14:textId="77777777" w:rsidTr="00487C57">
        <w:tc>
          <w:tcPr>
            <w:tcW w:w="4531" w:type="dxa"/>
          </w:tcPr>
          <w:p w14:paraId="45CD987F" w14:textId="5FDE8E44" w:rsidR="00487C57" w:rsidRDefault="00285AA9" w:rsidP="00B81C82">
            <w:r>
              <w:lastRenderedPageBreak/>
              <w:t>05.03.2026</w:t>
            </w:r>
          </w:p>
        </w:tc>
        <w:tc>
          <w:tcPr>
            <w:tcW w:w="4531" w:type="dxa"/>
          </w:tcPr>
          <w:p w14:paraId="7B602B95" w14:textId="0136EC74" w:rsidR="00487C57" w:rsidRDefault="00285AA9" w:rsidP="00B81C82">
            <w:r>
              <w:t xml:space="preserve">Übung 2 dokumentiert </w:t>
            </w:r>
          </w:p>
        </w:tc>
      </w:tr>
      <w:tr w:rsidR="00487C57" w14:paraId="34693768" w14:textId="77777777" w:rsidTr="00487C57">
        <w:tc>
          <w:tcPr>
            <w:tcW w:w="4531" w:type="dxa"/>
          </w:tcPr>
          <w:p w14:paraId="259FB88C" w14:textId="76132285" w:rsidR="00487C57" w:rsidRDefault="003E3ABE" w:rsidP="00B81C82">
            <w:r>
              <w:t>11.03.2026</w:t>
            </w:r>
          </w:p>
        </w:tc>
        <w:tc>
          <w:tcPr>
            <w:tcW w:w="4531" w:type="dxa"/>
          </w:tcPr>
          <w:p w14:paraId="7B778D00" w14:textId="603208DD" w:rsidR="00487C57" w:rsidRDefault="003E3ABE" w:rsidP="00B81C82">
            <w:r>
              <w:t xml:space="preserve">Fertig </w:t>
            </w:r>
            <w:r w:rsidR="00C63949">
              <w:t>dokumentiert</w:t>
            </w:r>
            <w:r>
              <w:t xml:space="preserve"> </w:t>
            </w:r>
          </w:p>
        </w:tc>
      </w:tr>
      <w:tr w:rsidR="007569BB" w14:paraId="717FE334" w14:textId="77777777" w:rsidTr="00487C57">
        <w:tc>
          <w:tcPr>
            <w:tcW w:w="4531" w:type="dxa"/>
          </w:tcPr>
          <w:p w14:paraId="72B4F627" w14:textId="4E6D3180" w:rsidR="007569BB" w:rsidRDefault="007569BB" w:rsidP="00B81C82">
            <w:r>
              <w:t>18.03.2026</w:t>
            </w:r>
          </w:p>
        </w:tc>
        <w:tc>
          <w:tcPr>
            <w:tcW w:w="4531" w:type="dxa"/>
          </w:tcPr>
          <w:p w14:paraId="23543B9E" w14:textId="6FD091A0" w:rsidR="007569BB" w:rsidRDefault="007569BB" w:rsidP="00B81C82">
            <w:r>
              <w:t>Übung 2 Teil 2 dokumentiert</w:t>
            </w:r>
          </w:p>
        </w:tc>
      </w:tr>
      <w:tr w:rsidR="00E87EC8" w14:paraId="7162736A" w14:textId="77777777" w:rsidTr="00487C57">
        <w:tc>
          <w:tcPr>
            <w:tcW w:w="4531" w:type="dxa"/>
          </w:tcPr>
          <w:p w14:paraId="71E42D75" w14:textId="51672C3E" w:rsidR="00E87EC8" w:rsidRDefault="00E87EC8" w:rsidP="00B81C82">
            <w:r>
              <w:t>25.03.2026</w:t>
            </w:r>
          </w:p>
        </w:tc>
        <w:tc>
          <w:tcPr>
            <w:tcW w:w="4531" w:type="dxa"/>
          </w:tcPr>
          <w:p w14:paraId="59B0DEDC" w14:textId="2A26B10D" w:rsidR="00E87EC8" w:rsidRDefault="00E87EC8" w:rsidP="00B81C82">
            <w:r>
              <w:t>Teil 3 hinzugefügt</w:t>
            </w:r>
          </w:p>
        </w:tc>
      </w:tr>
    </w:tbl>
    <w:p w14:paraId="52753D7F" w14:textId="77777777" w:rsidR="00487C57" w:rsidRDefault="00487C57" w:rsidP="00B81C82"/>
    <w:p w14:paraId="336D3AE6" w14:textId="4CF77F48" w:rsidR="00487C57" w:rsidRDefault="00487C57"/>
    <w:p w14:paraId="4D041D92" w14:textId="153FDB57" w:rsidR="00065EC5" w:rsidRDefault="005F58E8" w:rsidP="00065EC5">
      <w:pPr>
        <w:pStyle w:val="berschrift2"/>
      </w:pPr>
      <w:bookmarkStart w:id="0" w:name="_Toc225359813"/>
      <w:r>
        <w:t>Verbindung zu SSH</w:t>
      </w:r>
      <w:bookmarkEnd w:id="0"/>
      <w:r>
        <w:t xml:space="preserve"> </w:t>
      </w:r>
    </w:p>
    <w:p w14:paraId="4414034B" w14:textId="77777777" w:rsidR="00DD6AFA" w:rsidRPr="00DD6AFA" w:rsidRDefault="00DD6AFA" w:rsidP="00DD6AFA">
      <w:r w:rsidRPr="00DD6AFA">
        <w:t>Ich habe bei meiner VM als Erstes die IP-Adresse von meinem Linux-Server herausgefunden mit «ip a». Nachdem ich das gemacht hatte, bin ich auf meinen richtigen Laptop gewechselt. Da habe ich dann ein CMD-Fenster geöffnet und mit «ssh username@ip-adresse» so kann ich dann die VM mit dem SSH verbinden. Das Ganze hat auch gut funktioniert.</w:t>
      </w:r>
    </w:p>
    <w:p w14:paraId="05C1617A" w14:textId="1021ED25" w:rsidR="00A07949" w:rsidRDefault="00021975" w:rsidP="00F7366B">
      <w:r>
        <w:rPr>
          <w:noProof/>
        </w:rPr>
        <mc:AlternateContent>
          <mc:Choice Requires="wpg">
            <w:drawing>
              <wp:anchor distT="0" distB="0" distL="114300" distR="114300" simplePos="0" relativeHeight="251658240" behindDoc="0" locked="0" layoutInCell="1" allowOverlap="1" wp14:anchorId="214E5B68" wp14:editId="5A15497A">
                <wp:simplePos x="0" y="0"/>
                <wp:positionH relativeFrom="margin">
                  <wp:align>left</wp:align>
                </wp:positionH>
                <wp:positionV relativeFrom="paragraph">
                  <wp:posOffset>245698</wp:posOffset>
                </wp:positionV>
                <wp:extent cx="4462145" cy="3017520"/>
                <wp:effectExtent l="0" t="0" r="0" b="0"/>
                <wp:wrapTopAndBottom/>
                <wp:docPr id="1776275978" name="Gruppieren 5"/>
                <wp:cNvGraphicFramePr/>
                <a:graphic xmlns:a="http://schemas.openxmlformats.org/drawingml/2006/main">
                  <a:graphicData uri="http://schemas.microsoft.com/office/word/2010/wordprocessingGroup">
                    <wpg:wgp>
                      <wpg:cNvGrpSpPr/>
                      <wpg:grpSpPr>
                        <a:xfrm>
                          <a:off x="0" y="0"/>
                          <a:ext cx="4462145" cy="3017520"/>
                          <a:chOff x="0" y="0"/>
                          <a:chExt cx="4462145" cy="3017520"/>
                        </a:xfrm>
                      </wpg:grpSpPr>
                      <pic:pic xmlns:pic="http://schemas.openxmlformats.org/drawingml/2006/picture">
                        <pic:nvPicPr>
                          <pic:cNvPr id="1780838088" name="Grafik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62145" cy="3017520"/>
                          </a:xfrm>
                          <a:prstGeom prst="rect">
                            <a:avLst/>
                          </a:prstGeom>
                        </pic:spPr>
                      </pic:pic>
                      <wps:wsp>
                        <wps:cNvPr id="1262258155" name="Rechteck 4"/>
                        <wps:cNvSpPr/>
                        <wps:spPr>
                          <a:xfrm>
                            <a:off x="130628" y="438238"/>
                            <a:ext cx="454543" cy="22333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2773E1" id="Gruppieren 5" o:spid="_x0000_s1026" style="position:absolute;margin-left:0;margin-top:19.35pt;width:351.35pt;height:237.6pt;z-index:251658240;mso-position-horizontal:left;mso-position-horizontal-relative:margin" coordsize="44621,30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">
                <v:shape id="Grafik 1" o:spid="_x0000_s1027" type="#_x0000_t75" style="position:absolute;width:44621;height:30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">
                  <v:imagedata r:id="rId16" o:title=""/>
                </v:shape>
                <v:rect id="Rechteck 4" o:spid="_x0000_s1028" style="position:absolute;left:1306;top:4382;width:4545;height:2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" filled="f" strokecolor="#e00" strokeweight="1.5pt"/>
                <w10:wrap type="topAndBottom" anchorx="margin"/>
              </v:group>
            </w:pict>
          </mc:Fallback>
        </mc:AlternateContent>
      </w:r>
      <w:r w:rsidR="009D14C3">
        <w:t xml:space="preserve">Man kann das bei der VM </w:t>
      </w:r>
      <w:r>
        <w:t xml:space="preserve">auch mit einem Rechts Klick auf der VM machen. </w:t>
      </w:r>
      <w:r w:rsidR="00A07949">
        <w:t xml:space="preserve">(Siehe Bild) </w:t>
      </w:r>
    </w:p>
    <w:p w14:paraId="1AD665AB" w14:textId="77777777" w:rsidR="00EA3C62" w:rsidRPr="00EA3C62" w:rsidRDefault="00EA3C62" w:rsidP="00EA3C62">
      <w:r w:rsidRPr="00EA3C62">
        <w:t>Dort kann man dann auf SSH drücken. Dann erscheint ein Feld namens «connect to ssh». Das kann man drücken und dann muss man den Username von der VM eingeben. Wenn man das dann gemacht hat, öffnet sich ein CMD-Fenster, bei welchem man das Passwort eingeben muss. Dort gibt man das gleiche Passwort ein wie in der VM und schon hat man das Ganze mit SSH verbunden.</w:t>
      </w:r>
    </w:p>
    <w:p w14:paraId="4684FAEF" w14:textId="0628E221" w:rsidR="002B57C2" w:rsidRPr="002B57C2" w:rsidRDefault="005F58E8" w:rsidP="002B57C2">
      <w:pPr>
        <w:pStyle w:val="berschrift1"/>
      </w:pPr>
      <w:bookmarkStart w:id="1" w:name="_Toc225359814"/>
      <w:r>
        <w:lastRenderedPageBreak/>
        <w:t>Übung 1</w:t>
      </w:r>
      <w:bookmarkEnd w:id="1"/>
      <w:r>
        <w:t xml:space="preserve"> </w:t>
      </w:r>
    </w:p>
    <w:p w14:paraId="476D15DC" w14:textId="066A2C96" w:rsidR="002B57C2" w:rsidRPr="002B57C2" w:rsidRDefault="002B57C2" w:rsidP="002B57C2">
      <w:pPr>
        <w:pStyle w:val="berschrift3"/>
        <w:rPr>
          <w:rFonts w:eastAsia="Times New Roman" w:cs="Times New Roman"/>
          <w:kern w:val="0"/>
          <w:lang w:eastAsia="de-CH"/>
          <w14:ligatures w14:val="none"/>
        </w:rPr>
      </w:pPr>
      <w:bookmarkStart w:id="2" w:name="_Toc225359815"/>
      <w:r>
        <w:rPr>
          <w:rFonts w:eastAsia="Times New Roman" w:cs="Times New Roman"/>
          <w:kern w:val="0"/>
          <w:lang w:eastAsia="de-CH"/>
          <w14:ligatures w14:val="none"/>
        </w:rPr>
        <w:t>Homeverzeichnis wechseln</w:t>
      </w:r>
      <w:bookmarkEnd w:id="2"/>
      <w:r>
        <w:rPr>
          <w:rFonts w:eastAsia="Times New Roman" w:cs="Times New Roman"/>
          <w:kern w:val="0"/>
          <w:lang w:eastAsia="de-CH"/>
          <w14:ligatures w14:val="none"/>
        </w:rPr>
        <w:t xml:space="preserve"> </w:t>
      </w:r>
    </w:p>
    <w:p w14:paraId="7F7FC9E1" w14:textId="02123B60" w:rsidR="006551F8" w:rsidRDefault="002B57C2" w:rsidP="002B57C2">
      <w:r>
        <w:rPr>
          <w:noProof/>
        </w:rPr>
        <mc:AlternateContent>
          <mc:Choice Requires="wpg">
            <w:drawing>
              <wp:anchor distT="0" distB="0" distL="114300" distR="114300" simplePos="0" relativeHeight="251662336" behindDoc="0" locked="0" layoutInCell="1" allowOverlap="1" wp14:anchorId="62D14815" wp14:editId="7DB0AD3A">
                <wp:simplePos x="0" y="0"/>
                <wp:positionH relativeFrom="margin">
                  <wp:posOffset>-12700</wp:posOffset>
                </wp:positionH>
                <wp:positionV relativeFrom="paragraph">
                  <wp:posOffset>466090</wp:posOffset>
                </wp:positionV>
                <wp:extent cx="2522220" cy="1247140"/>
                <wp:effectExtent l="0" t="0" r="0" b="0"/>
                <wp:wrapTopAndBottom/>
                <wp:docPr id="1025777338" name="Gruppieren 6"/>
                <wp:cNvGraphicFramePr/>
                <a:graphic xmlns:a="http://schemas.openxmlformats.org/drawingml/2006/main">
                  <a:graphicData uri="http://schemas.microsoft.com/office/word/2010/wordprocessingGroup">
                    <wpg:wgp>
                      <wpg:cNvGrpSpPr/>
                      <wpg:grpSpPr>
                        <a:xfrm>
                          <a:off x="0" y="0"/>
                          <a:ext cx="2522220" cy="1247140"/>
                          <a:chOff x="-1" y="0"/>
                          <a:chExt cx="1874627" cy="769752"/>
                        </a:xfrm>
                      </wpg:grpSpPr>
                      <pic:pic xmlns:pic="http://schemas.openxmlformats.org/drawingml/2006/picture">
                        <pic:nvPicPr>
                          <pic:cNvPr id="1028316862" name="Grafik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751330" cy="549275"/>
                          </a:xfrm>
                          <a:prstGeom prst="rect">
                            <a:avLst/>
                          </a:prstGeom>
                        </pic:spPr>
                      </pic:pic>
                      <wps:wsp>
                        <wps:cNvPr id="2112889912" name="Textfeld 1"/>
                        <wps:cNvSpPr txBox="1"/>
                        <wps:spPr>
                          <a:xfrm>
                            <a:off x="-1" y="603886"/>
                            <a:ext cx="1874627" cy="165866"/>
                          </a:xfrm>
                          <a:prstGeom prst="rect">
                            <a:avLst/>
                          </a:prstGeom>
                          <a:solidFill>
                            <a:prstClr val="white"/>
                          </a:solidFill>
                          <a:ln>
                            <a:noFill/>
                          </a:ln>
                        </wps:spPr>
                        <wps:txbx>
                          <w:txbxContent>
                            <w:p w14:paraId="52868B67" w14:textId="520151D4" w:rsidR="005F58E8" w:rsidRPr="005F58E8" w:rsidRDefault="005F58E8" w:rsidP="005F58E8">
                              <w:pPr>
                                <w:pStyle w:val="Beschriftung"/>
                                <w:rPr>
                                  <w:i w:val="0"/>
                                  <w:iCs w:val="0"/>
                                  <w:noProof/>
                                  <w:lang w:val="de-DE"/>
                                </w:rPr>
                              </w:pPr>
                              <w:r>
                                <w:rPr>
                                  <w:i w:val="0"/>
                                  <w:iCs w:val="0"/>
                                  <w:lang w:val="de-DE"/>
                                </w:rPr>
                                <w:t xml:space="preserve">cd und pwd im Shell eingeben: Ausgabe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D14815" id="Gruppieren 6" o:spid="_x0000_s1031" style="position:absolute;margin-left:-1pt;margin-top:36.7pt;width:198.6pt;height:98.2pt;z-index:251662336;mso-position-horizontal-relative:margin;mso-width-relative:margin;mso-height-relative:margin" coordorigin="" coordsize="18746,7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">
                <v:shape id="Grafik 5" o:spid="_x0000_s1032" type="#_x0000_t75" style="position:absolute;width:17513;height: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">
                  <v:imagedata r:id="rId18" o:title=""/>
                </v:shape>
                <v:shape id="Textfeld 1" o:spid="_x0000_s1033" type="#_x0000_t202" style="position:absolute;top:6038;width:18746;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" stroked="f">
                  <v:textbox inset="0,0,0,0">
                    <w:txbxContent>
                      <w:p w14:paraId="52868B67" w14:textId="520151D4" w:rsidR="005F58E8" w:rsidRPr="005F58E8" w:rsidRDefault="005F58E8" w:rsidP="005F58E8">
                        <w:pPr>
                          <w:pStyle w:val="Beschriftung"/>
                          <w:rPr>
                            <w:i w:val="0"/>
                            <w:iCs w:val="0"/>
                            <w:noProof/>
                            <w:lang w:val="de-DE"/>
                          </w:rPr>
                        </w:pPr>
                        <w:r>
                          <w:rPr>
                            <w:i w:val="0"/>
                            <w:iCs w:val="0"/>
                            <w:lang w:val="de-DE"/>
                          </w:rPr>
                          <w:t xml:space="preserve">cd und pwd im Shell eingeben: Ausgabe </w:t>
                        </w:r>
                      </w:p>
                    </w:txbxContent>
                  </v:textbox>
                </v:shape>
                <w10:wrap type="topAndBottom" anchorx="margin"/>
              </v:group>
            </w:pict>
          </mc:Fallback>
        </mc:AlternateContent>
      </w:r>
      <w:r w:rsidR="005F58E8" w:rsidRPr="005F58E8">
        <w:t>Ins Heimverzeichnis kann man mit «cd» ganz einfach wechseln. Um zu überprüfen, ob man im Heimverzeichnis ist, kann man «pwd» schreiben.</w:t>
      </w:r>
    </w:p>
    <w:p w14:paraId="52F387F8" w14:textId="77777777" w:rsidR="006551F8" w:rsidRDefault="006551F8" w:rsidP="002B57C2"/>
    <w:p w14:paraId="127991DE" w14:textId="2DED5CA9" w:rsidR="006551F8" w:rsidRDefault="006551F8" w:rsidP="006551F8">
      <w:pPr>
        <w:pStyle w:val="berschrift3"/>
      </w:pPr>
      <w:bookmarkStart w:id="3" w:name="_Toc225359816"/>
      <w:r>
        <w:t>In den Login Ordner wechseln</w:t>
      </w:r>
      <w:bookmarkEnd w:id="3"/>
      <w:r>
        <w:t xml:space="preserve"> </w:t>
      </w:r>
    </w:p>
    <w:p w14:paraId="6BC545EB" w14:textId="1B276741" w:rsidR="002B57C2" w:rsidRDefault="006551F8" w:rsidP="002B57C2">
      <w:r>
        <w:rPr>
          <w:noProof/>
        </w:rPr>
        <mc:AlternateContent>
          <mc:Choice Requires="wpg">
            <w:drawing>
              <wp:anchor distT="0" distB="0" distL="114300" distR="114300" simplePos="0" relativeHeight="251666432" behindDoc="0" locked="0" layoutInCell="1" allowOverlap="1" wp14:anchorId="51B0FB09" wp14:editId="7DF27716">
                <wp:simplePos x="0" y="0"/>
                <wp:positionH relativeFrom="column">
                  <wp:posOffset>-893</wp:posOffset>
                </wp:positionH>
                <wp:positionV relativeFrom="paragraph">
                  <wp:posOffset>533755</wp:posOffset>
                </wp:positionV>
                <wp:extent cx="1895475" cy="684531"/>
                <wp:effectExtent l="0" t="0" r="9525" b="1270"/>
                <wp:wrapTopAndBottom/>
                <wp:docPr id="1192863906" name="Gruppieren 8"/>
                <wp:cNvGraphicFramePr/>
                <a:graphic xmlns:a="http://schemas.openxmlformats.org/drawingml/2006/main">
                  <a:graphicData uri="http://schemas.microsoft.com/office/word/2010/wordprocessingGroup">
                    <wpg:wgp>
                      <wpg:cNvGrpSpPr/>
                      <wpg:grpSpPr>
                        <a:xfrm>
                          <a:off x="0" y="0"/>
                          <a:ext cx="1895475" cy="684531"/>
                          <a:chOff x="0" y="0"/>
                          <a:chExt cx="1895475" cy="684531"/>
                        </a:xfrm>
                      </wpg:grpSpPr>
                      <pic:pic xmlns:pic="http://schemas.openxmlformats.org/drawingml/2006/picture">
                        <pic:nvPicPr>
                          <pic:cNvPr id="200520940" name="Grafik 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895475" cy="361950"/>
                          </a:xfrm>
                          <a:prstGeom prst="rect">
                            <a:avLst/>
                          </a:prstGeom>
                        </pic:spPr>
                      </pic:pic>
                      <wps:wsp>
                        <wps:cNvPr id="1188504481" name="Textfeld 1"/>
                        <wps:cNvSpPr txBox="1"/>
                        <wps:spPr>
                          <a:xfrm>
                            <a:off x="0" y="417831"/>
                            <a:ext cx="1895475" cy="266700"/>
                          </a:xfrm>
                          <a:prstGeom prst="rect">
                            <a:avLst/>
                          </a:prstGeom>
                          <a:solidFill>
                            <a:prstClr val="white"/>
                          </a:solidFill>
                          <a:ln>
                            <a:noFill/>
                          </a:ln>
                        </wps:spPr>
                        <wps:txbx>
                          <w:txbxContent>
                            <w:p w14:paraId="17EB041D" w14:textId="39E42EC3" w:rsidR="006551F8" w:rsidRPr="006551F8" w:rsidRDefault="006551F8" w:rsidP="006551F8">
                              <w:pPr>
                                <w:pStyle w:val="Beschriftung"/>
                                <w:rPr>
                                  <w:i w:val="0"/>
                                  <w:iCs w:val="0"/>
                                  <w:noProof/>
                                  <w:lang w:val="de-DE"/>
                                </w:rPr>
                              </w:pPr>
                              <w:r>
                                <w:rPr>
                                  <w:i w:val="0"/>
                                  <w:iCs w:val="0"/>
                                  <w:lang w:val="de-DE"/>
                                </w:rPr>
                                <w:t xml:space="preserve">Ausgabe von „cd /var/log“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1B0FB09" id="Gruppieren 8" o:spid="_x0000_s1034" style="position:absolute;margin-left:-.05pt;margin-top:42.05pt;width:149.25pt;height:53.9pt;z-index:251666432" coordsize="18954,68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">
                <v:shape id="Grafik 7" o:spid="_x0000_s1035" type="#_x0000_t75" style="position:absolute;width:18954;height:3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">
                  <v:imagedata r:id="rId20" o:title=""/>
                </v:shape>
                <v:shape id="Textfeld 1" o:spid="_x0000_s1036" type="#_x0000_t202" style="position:absolute;top:4178;width:1895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" stroked="f">
                  <v:textbox style="mso-fit-shape-to-text:t" inset="0,0,0,0">
                    <w:txbxContent>
                      <w:p w14:paraId="17EB041D" w14:textId="39E42EC3" w:rsidR="006551F8" w:rsidRPr="006551F8" w:rsidRDefault="006551F8" w:rsidP="006551F8">
                        <w:pPr>
                          <w:pStyle w:val="Beschriftung"/>
                          <w:rPr>
                            <w:i w:val="0"/>
                            <w:iCs w:val="0"/>
                            <w:noProof/>
                            <w:lang w:val="de-DE"/>
                          </w:rPr>
                        </w:pPr>
                        <w:r>
                          <w:rPr>
                            <w:i w:val="0"/>
                            <w:iCs w:val="0"/>
                            <w:lang w:val="de-DE"/>
                          </w:rPr>
                          <w:t xml:space="preserve">Ausgabe von „cd /var/log“ </w:t>
                        </w:r>
                      </w:p>
                    </w:txbxContent>
                  </v:textbox>
                </v:shape>
                <w10:wrap type="topAndBottom"/>
              </v:group>
            </w:pict>
          </mc:Fallback>
        </mc:AlternateContent>
      </w:r>
      <w:r w:rsidR="002B57C2" w:rsidRPr="002B57C2">
        <w:t>Mit «cd /var/log» kann man in das var-Verzeichnis wechseln.</w:t>
      </w:r>
      <w:r>
        <w:t xml:space="preserve"> Ein absoluter Pfad beginnt mit /.</w:t>
      </w:r>
    </w:p>
    <w:p w14:paraId="24216F32" w14:textId="4576D4E1" w:rsidR="006551F8" w:rsidRDefault="00260C38" w:rsidP="00260C38">
      <w:pPr>
        <w:pStyle w:val="berschrift3"/>
      </w:pPr>
      <w:bookmarkStart w:id="4" w:name="_Toc225359817"/>
      <w:r>
        <w:t>Ordner für die Systemkonfiguration</w:t>
      </w:r>
      <w:bookmarkEnd w:id="4"/>
    </w:p>
    <w:p w14:paraId="330CC922" w14:textId="77777777" w:rsidR="006E7749" w:rsidRPr="006E7749" w:rsidRDefault="006E7749" w:rsidP="006E7749">
      <w:r w:rsidRPr="006E7749">
        <w:t>Man muss «cd /etc/udev» eingeben, damit man in diesen Ordner kommen kann. Das ist das gleiche Prinzip wie bei Log.</w:t>
      </w:r>
    </w:p>
    <w:p w14:paraId="2864404A" w14:textId="761E4CAB" w:rsidR="00F92662" w:rsidRDefault="00F92662" w:rsidP="00420A24">
      <w:r>
        <w:rPr>
          <w:noProof/>
        </w:rPr>
        <w:drawing>
          <wp:inline distT="0" distB="0" distL="0" distR="0" wp14:anchorId="0370233A" wp14:editId="620B4D4B">
            <wp:extent cx="2124091" cy="466728"/>
            <wp:effectExtent l="0" t="0" r="9525" b="0"/>
            <wp:docPr id="208456857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68573" name="Grafik 2084568573"/>
                    <pic:cNvPicPr/>
                  </pic:nvPicPr>
                  <pic:blipFill>
                    <a:blip r:embed="rId21">
                      <a:extLst>
                        <a:ext uri="{28A0092B-C50C-407E-A947-70E740481C1C}">
                          <a14:useLocalDpi xmlns:a14="http://schemas.microsoft.com/office/drawing/2010/main" val="0"/>
                        </a:ext>
                      </a:extLst>
                    </a:blip>
                    <a:stretch>
                      <a:fillRect/>
                    </a:stretch>
                  </pic:blipFill>
                  <pic:spPr>
                    <a:xfrm>
                      <a:off x="0" y="0"/>
                      <a:ext cx="2124091" cy="466728"/>
                    </a:xfrm>
                    <a:prstGeom prst="rect">
                      <a:avLst/>
                    </a:prstGeom>
                  </pic:spPr>
                </pic:pic>
              </a:graphicData>
            </a:graphic>
          </wp:inline>
        </w:drawing>
      </w:r>
    </w:p>
    <w:p w14:paraId="10233AE0" w14:textId="732D6DE1" w:rsidR="00420A24" w:rsidRDefault="00420A24" w:rsidP="00420A24">
      <w:pPr>
        <w:pStyle w:val="berschrift1"/>
      </w:pPr>
      <w:bookmarkStart w:id="5" w:name="_Toc225359818"/>
      <w:r>
        <w:t>Skript im Shell</w:t>
      </w:r>
      <w:bookmarkEnd w:id="5"/>
      <w:r>
        <w:t xml:space="preserve"> </w:t>
      </w:r>
    </w:p>
    <w:p w14:paraId="31D688FF" w14:textId="113A4DE5" w:rsidR="00420A24" w:rsidRDefault="00420A24" w:rsidP="006D64DE">
      <w:pPr>
        <w:pStyle w:val="berschrift2"/>
      </w:pPr>
      <w:bookmarkStart w:id="6" w:name="_Toc225359819"/>
      <w:r>
        <w:t>Nano</w:t>
      </w:r>
      <w:bookmarkEnd w:id="6"/>
      <w:r>
        <w:t xml:space="preserve"> </w:t>
      </w:r>
    </w:p>
    <w:p w14:paraId="531B4E05" w14:textId="77777777" w:rsidR="00420A24" w:rsidRPr="00420A24" w:rsidRDefault="00420A24" w:rsidP="00420A24">
      <w:r w:rsidRPr="00420A24">
        <w:t>Mit «nano» kann man eine Datei erstellen. Mit «Ctrl X» kann man aus der Datei rausgehen. Mit einem absoluten Pfad kann man in eine bereits existierende Datei wechseln, man muss aber auch den Namen der Datei schreiben.</w:t>
      </w:r>
    </w:p>
    <w:p w14:paraId="30161CF2" w14:textId="21919C64" w:rsidR="00607E28" w:rsidRPr="00607E28" w:rsidRDefault="00607E28" w:rsidP="00607E28">
      <w:r w:rsidRPr="00607E28">
        <w:t xml:space="preserve">Wenn man in eine bereits existierende Datei rein möchte, wechselt man in diesen Ordner. </w:t>
      </w:r>
      <w:r w:rsidR="001F6F93" w:rsidRPr="00607E28">
        <w:t>Sobald</w:t>
      </w:r>
      <w:r w:rsidRPr="00607E28">
        <w:t xml:space="preserve"> man drin ist, kann man mit </w:t>
      </w:r>
      <w:r w:rsidR="001F6F93">
        <w:t>«</w:t>
      </w:r>
      <w:r w:rsidRPr="00607E28">
        <w:t>ls</w:t>
      </w:r>
      <w:r w:rsidR="001F6F93">
        <w:t>»</w:t>
      </w:r>
      <w:r w:rsidRPr="00607E28">
        <w:t xml:space="preserve"> alle Daten anzeigen lassen. Dann nimmt man den Namen dieser Datei und gibt «nano name_der_datei.txt» ein.</w:t>
      </w:r>
    </w:p>
    <w:p w14:paraId="31A8F2DD" w14:textId="77777777" w:rsidR="00F92662" w:rsidRDefault="00BB2B3B" w:rsidP="00F92662">
      <w:pPr>
        <w:pStyle w:val="berschrift1"/>
      </w:pPr>
      <w:bookmarkStart w:id="7" w:name="_Toc225359820"/>
      <w:r>
        <w:lastRenderedPageBreak/>
        <w:t>Übung 2</w:t>
      </w:r>
      <w:bookmarkEnd w:id="7"/>
      <w:r>
        <w:t xml:space="preserve"> </w:t>
      </w:r>
    </w:p>
    <w:p w14:paraId="542B12F1" w14:textId="5C39D4E3" w:rsidR="00BB2B3B" w:rsidRDefault="00F92662" w:rsidP="00F92662">
      <w:pPr>
        <w:pStyle w:val="berschrift3"/>
      </w:pPr>
      <w:bookmarkStart w:id="8" w:name="_Toc225359821"/>
      <w:r>
        <w:t>Mein erstes Skript</w:t>
      </w:r>
      <w:bookmarkEnd w:id="8"/>
      <w:r>
        <w:t xml:space="preserve"> </w:t>
      </w:r>
    </w:p>
    <w:p w14:paraId="2A37CCBA" w14:textId="2C5FA294" w:rsidR="006E7749" w:rsidRDefault="006E7749" w:rsidP="006E7749">
      <w:r>
        <w:rPr>
          <w:noProof/>
        </w:rPr>
        <w:drawing>
          <wp:anchor distT="0" distB="0" distL="114300" distR="114300" simplePos="0" relativeHeight="251667456" behindDoc="0" locked="0" layoutInCell="1" allowOverlap="1" wp14:anchorId="0D4FE2AC" wp14:editId="59CF9248">
            <wp:simplePos x="0" y="0"/>
            <wp:positionH relativeFrom="margin">
              <wp:posOffset>-785</wp:posOffset>
            </wp:positionH>
            <wp:positionV relativeFrom="paragraph">
              <wp:posOffset>424353</wp:posOffset>
            </wp:positionV>
            <wp:extent cx="2552700" cy="238125"/>
            <wp:effectExtent l="0" t="0" r="0" b="9525"/>
            <wp:wrapTopAndBottom/>
            <wp:docPr id="203375728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57282" name="Grafik 2033757282"/>
                    <pic:cNvPicPr/>
                  </pic:nvPicPr>
                  <pic:blipFill>
                    <a:blip r:embed="rId22">
                      <a:extLst>
                        <a:ext uri="{28A0092B-C50C-407E-A947-70E740481C1C}">
                          <a14:useLocalDpi xmlns:a14="http://schemas.microsoft.com/office/drawing/2010/main" val="0"/>
                        </a:ext>
                      </a:extLst>
                    </a:blip>
                    <a:stretch>
                      <a:fillRect/>
                    </a:stretch>
                  </pic:blipFill>
                  <pic:spPr>
                    <a:xfrm>
                      <a:off x="0" y="0"/>
                      <a:ext cx="2552700" cy="238125"/>
                    </a:xfrm>
                    <a:prstGeom prst="rect">
                      <a:avLst/>
                    </a:prstGeom>
                  </pic:spPr>
                </pic:pic>
              </a:graphicData>
            </a:graphic>
          </wp:anchor>
        </w:drawing>
      </w:r>
      <w:r>
        <w:t xml:space="preserve">Als erstes schreibt man in die Console «touch meinscript.sh» ein so erstellt man eine Datei, welche so heisst. </w:t>
      </w:r>
    </w:p>
    <w:p w14:paraId="7997C8FA" w14:textId="77777777" w:rsidR="006E7749" w:rsidRDefault="006E7749" w:rsidP="006E7749"/>
    <w:p w14:paraId="48604397" w14:textId="6DC15900" w:rsidR="006E7749" w:rsidRDefault="003725BB" w:rsidP="006E7749">
      <w:r w:rsidRPr="006E7749">
        <w:rPr>
          <w:noProof/>
        </w:rPr>
        <w:drawing>
          <wp:anchor distT="0" distB="0" distL="114300" distR="114300" simplePos="0" relativeHeight="251668480" behindDoc="0" locked="0" layoutInCell="1" allowOverlap="1" wp14:anchorId="6E9CEF1F" wp14:editId="0B2BC7C6">
            <wp:simplePos x="0" y="0"/>
            <wp:positionH relativeFrom="margin">
              <wp:posOffset>-635</wp:posOffset>
            </wp:positionH>
            <wp:positionV relativeFrom="paragraph">
              <wp:posOffset>443865</wp:posOffset>
            </wp:positionV>
            <wp:extent cx="2495550" cy="219075"/>
            <wp:effectExtent l="0" t="0" r="0" b="9525"/>
            <wp:wrapTopAndBottom/>
            <wp:docPr id="20196036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03610" name=""/>
                    <pic:cNvPicPr/>
                  </pic:nvPicPr>
                  <pic:blipFill>
                    <a:blip r:embed="rId23">
                      <a:extLst>
                        <a:ext uri="{28A0092B-C50C-407E-A947-70E740481C1C}">
                          <a14:useLocalDpi xmlns:a14="http://schemas.microsoft.com/office/drawing/2010/main" val="0"/>
                        </a:ext>
                      </a:extLst>
                    </a:blip>
                    <a:stretch>
                      <a:fillRect/>
                    </a:stretch>
                  </pic:blipFill>
                  <pic:spPr>
                    <a:xfrm>
                      <a:off x="0" y="0"/>
                      <a:ext cx="2495550" cy="219075"/>
                    </a:xfrm>
                    <a:prstGeom prst="rect">
                      <a:avLst/>
                    </a:prstGeom>
                  </pic:spPr>
                </pic:pic>
              </a:graphicData>
            </a:graphic>
          </wp:anchor>
        </w:drawing>
      </w:r>
      <w:r w:rsidR="006E7749">
        <w:t xml:space="preserve">Wenn man das eingegeben hat, kann man mit «nano meinscript.sh» die Datei öffnen. Ort kann man dann einfach das </w:t>
      </w:r>
      <w:r>
        <w:t>Skript,</w:t>
      </w:r>
      <w:r w:rsidR="006E7749">
        <w:t xml:space="preserve"> welches man einfügen </w:t>
      </w:r>
      <w:r>
        <w:t>möchte,</w:t>
      </w:r>
      <w:r w:rsidR="006E7749">
        <w:t xml:space="preserve"> </w:t>
      </w:r>
      <w:r>
        <w:t>reinschreiben</w:t>
      </w:r>
      <w:r w:rsidR="006E7749">
        <w:t xml:space="preserve">. </w:t>
      </w:r>
    </w:p>
    <w:p w14:paraId="2EA7BF0A" w14:textId="76DE8562" w:rsidR="006E7749" w:rsidRDefault="006E7749" w:rsidP="006E7749"/>
    <w:p w14:paraId="182D43F6" w14:textId="732411B3" w:rsidR="003725BB" w:rsidRDefault="003725BB" w:rsidP="006E7749">
      <w:r w:rsidRPr="003725BB">
        <w:rPr>
          <w:noProof/>
        </w:rPr>
        <w:drawing>
          <wp:anchor distT="0" distB="0" distL="114300" distR="114300" simplePos="0" relativeHeight="251669504" behindDoc="0" locked="0" layoutInCell="1" allowOverlap="1" wp14:anchorId="3181DE01" wp14:editId="299BB4D2">
            <wp:simplePos x="0" y="0"/>
            <wp:positionH relativeFrom="margin">
              <wp:posOffset>-635</wp:posOffset>
            </wp:positionH>
            <wp:positionV relativeFrom="paragraph">
              <wp:posOffset>438129</wp:posOffset>
            </wp:positionV>
            <wp:extent cx="3038475" cy="323850"/>
            <wp:effectExtent l="0" t="0" r="9525" b="0"/>
            <wp:wrapTopAndBottom/>
            <wp:docPr id="11176121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2173" name=""/>
                    <pic:cNvPicPr/>
                  </pic:nvPicPr>
                  <pic:blipFill>
                    <a:blip r:embed="rId24">
                      <a:extLst>
                        <a:ext uri="{28A0092B-C50C-407E-A947-70E740481C1C}">
                          <a14:useLocalDpi xmlns:a14="http://schemas.microsoft.com/office/drawing/2010/main" val="0"/>
                        </a:ext>
                      </a:extLst>
                    </a:blip>
                    <a:stretch>
                      <a:fillRect/>
                    </a:stretch>
                  </pic:blipFill>
                  <pic:spPr>
                    <a:xfrm>
                      <a:off x="0" y="0"/>
                      <a:ext cx="3038475" cy="323850"/>
                    </a:xfrm>
                    <a:prstGeom prst="rect">
                      <a:avLst/>
                    </a:prstGeom>
                  </pic:spPr>
                </pic:pic>
              </a:graphicData>
            </a:graphic>
          </wp:anchor>
        </w:drawing>
      </w:r>
      <w:r>
        <w:t xml:space="preserve">Nun muss man in das Verzeichnis </w:t>
      </w:r>
      <w:r w:rsidR="00D673C9">
        <w:t>wechseln,</w:t>
      </w:r>
      <w:r>
        <w:t xml:space="preserve"> in welchem die Datei drin ist. Das </w:t>
      </w:r>
      <w:r w:rsidR="00D673C9">
        <w:t>Ganze</w:t>
      </w:r>
      <w:r>
        <w:t xml:space="preserve"> macht man in dem man « sudo chmod +x meinscript.sh» in die Shell schreibt. </w:t>
      </w:r>
    </w:p>
    <w:p w14:paraId="4F1E0E89" w14:textId="6D531B06" w:rsidR="003725BB" w:rsidRDefault="003725BB" w:rsidP="006E7749"/>
    <w:p w14:paraId="491A58A8" w14:textId="22AFC6A7" w:rsidR="003725BB" w:rsidRDefault="003725BB" w:rsidP="006E7749">
      <w:r>
        <w:t>Nun kann man das Skript ausführen.  Das macht man in dem man « ./</w:t>
      </w:r>
      <w:r w:rsidR="00D673C9">
        <w:t xml:space="preserve">meinscript.sh» in die Console schreiben. So wird das ganze dann ausgeführt. </w:t>
      </w:r>
    </w:p>
    <w:p w14:paraId="45F04EA4" w14:textId="2A36009E" w:rsidR="003725BB" w:rsidRDefault="003725BB" w:rsidP="006E7749">
      <w:r w:rsidRPr="003725BB">
        <w:rPr>
          <w:noProof/>
        </w:rPr>
        <w:drawing>
          <wp:inline distT="0" distB="0" distL="0" distR="0" wp14:anchorId="7DD8C5E4" wp14:editId="3C4C127C">
            <wp:extent cx="2276492" cy="276227"/>
            <wp:effectExtent l="0" t="0" r="9525" b="9525"/>
            <wp:docPr id="16724071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07105" name=""/>
                    <pic:cNvPicPr/>
                  </pic:nvPicPr>
                  <pic:blipFill>
                    <a:blip r:embed="rId25"/>
                    <a:stretch>
                      <a:fillRect/>
                    </a:stretch>
                  </pic:blipFill>
                  <pic:spPr>
                    <a:xfrm>
                      <a:off x="0" y="0"/>
                      <a:ext cx="2276492" cy="276227"/>
                    </a:xfrm>
                    <a:prstGeom prst="rect">
                      <a:avLst/>
                    </a:prstGeom>
                  </pic:spPr>
                </pic:pic>
              </a:graphicData>
            </a:graphic>
          </wp:inline>
        </w:drawing>
      </w:r>
    </w:p>
    <w:p w14:paraId="4FA701AD" w14:textId="74C27F98" w:rsidR="00D673C9" w:rsidRDefault="00D673C9" w:rsidP="006E7749">
      <w:r w:rsidRPr="00D673C9">
        <w:rPr>
          <w:noProof/>
        </w:rPr>
        <w:drawing>
          <wp:anchor distT="0" distB="0" distL="114300" distR="114300" simplePos="0" relativeHeight="251670528" behindDoc="0" locked="0" layoutInCell="1" allowOverlap="1" wp14:anchorId="028B47C9" wp14:editId="5574B77A">
            <wp:simplePos x="0" y="0"/>
            <wp:positionH relativeFrom="margin">
              <wp:posOffset>-635</wp:posOffset>
            </wp:positionH>
            <wp:positionV relativeFrom="paragraph">
              <wp:posOffset>235198</wp:posOffset>
            </wp:positionV>
            <wp:extent cx="2476500" cy="838200"/>
            <wp:effectExtent l="0" t="0" r="0" b="0"/>
            <wp:wrapTopAndBottom/>
            <wp:docPr id="7201886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88655" name=""/>
                    <pic:cNvPicPr/>
                  </pic:nvPicPr>
                  <pic:blipFill>
                    <a:blip r:embed="rId26">
                      <a:extLst>
                        <a:ext uri="{28A0092B-C50C-407E-A947-70E740481C1C}">
                          <a14:useLocalDpi xmlns:a14="http://schemas.microsoft.com/office/drawing/2010/main" val="0"/>
                        </a:ext>
                      </a:extLst>
                    </a:blip>
                    <a:stretch>
                      <a:fillRect/>
                    </a:stretch>
                  </pic:blipFill>
                  <pic:spPr>
                    <a:xfrm>
                      <a:off x="0" y="0"/>
                      <a:ext cx="2476500" cy="838200"/>
                    </a:xfrm>
                    <a:prstGeom prst="rect">
                      <a:avLst/>
                    </a:prstGeom>
                  </pic:spPr>
                </pic:pic>
              </a:graphicData>
            </a:graphic>
          </wp:anchor>
        </w:drawing>
      </w:r>
      <w:r>
        <w:t xml:space="preserve">So sah das Skript von dem ganzen Skript aus welches ich ausgeführt habe. </w:t>
      </w:r>
    </w:p>
    <w:p w14:paraId="3CFFA5F3" w14:textId="5EA5FF6C" w:rsidR="00D673C9" w:rsidRDefault="00D673C9" w:rsidP="006E7749"/>
    <w:p w14:paraId="47023031" w14:textId="03384F67" w:rsidR="00D673C9" w:rsidRDefault="00D673C9" w:rsidP="006E7749">
      <w:r>
        <w:t xml:space="preserve">Man kann das Skript auch ändern mit «nano meinscript.sh» und dann kann man das Skript ändern und das </w:t>
      </w:r>
      <w:r w:rsidR="0060106A">
        <w:t>hinzufügen oder löschen,</w:t>
      </w:r>
      <w:r>
        <w:t xml:space="preserve"> was man will. </w:t>
      </w:r>
    </w:p>
    <w:p w14:paraId="3EC99409" w14:textId="650947C7" w:rsidR="00AB0B68" w:rsidRDefault="003B3214" w:rsidP="00AB0B68">
      <w:pPr>
        <w:pStyle w:val="berschrift3"/>
      </w:pPr>
      <w:bookmarkStart w:id="9" w:name="_Toc225359822"/>
      <w:r>
        <w:t>Variablen</w:t>
      </w:r>
      <w:bookmarkEnd w:id="9"/>
      <w:r>
        <w:t xml:space="preserve"> </w:t>
      </w:r>
    </w:p>
    <w:p w14:paraId="4797DA40" w14:textId="35D47B94" w:rsidR="00F61D7B" w:rsidRDefault="00F61D7B" w:rsidP="00F61D7B">
      <w:r>
        <w:t xml:space="preserve">Eine Variable ist wie ein Behälter welche Namen oder auch Werte speichert. Der Wert eine Variable wir immer als eine Zeichenkette gespeichert, das ganze ist auch bei den Integer Zahlen der Fall. Der Variablennamen kann gross/- Kleinebuchstaben und unterstrich und Zahlen beinhalten. Es darf jedoch nie mit einer Zahl starten. </w:t>
      </w:r>
    </w:p>
    <w:p w14:paraId="0D833869" w14:textId="351691A7" w:rsidR="001B7C1F" w:rsidRDefault="001B7C1F" w:rsidP="00F61D7B">
      <w:r>
        <w:t xml:space="preserve">Kurz gesagt werden Werte gespeichert, welche dann im Script genutzt werden können. </w:t>
      </w:r>
    </w:p>
    <w:p w14:paraId="2D4F4E5D" w14:textId="0104F65B" w:rsidR="001B7C1F" w:rsidRDefault="001B7C1F" w:rsidP="001B7C1F">
      <w:pPr>
        <w:pStyle w:val="berschrift3"/>
      </w:pPr>
      <w:bookmarkStart w:id="10" w:name="_Toc225359823"/>
      <w:r>
        <w:t>Automatische Bash-Variablen</w:t>
      </w:r>
      <w:bookmarkEnd w:id="10"/>
      <w:r>
        <w:t xml:space="preserve"> </w:t>
      </w:r>
    </w:p>
    <w:p w14:paraId="5DBD34A6" w14:textId="7A008958" w:rsidR="001B7C1F" w:rsidRDefault="001B7C1F" w:rsidP="001B7C1F">
      <w:r w:rsidRPr="001B7C1F">
        <w:t>Bash stellt viele vordefinierte Variablen zur Verfügung.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2288"/>
      </w:tblGrid>
      <w:tr w:rsidR="001B7C1F" w:rsidRPr="001B7C1F" w14:paraId="40ACD713" w14:textId="77777777">
        <w:trPr>
          <w:tblHeader/>
          <w:tblCellSpacing w:w="15" w:type="dxa"/>
        </w:trPr>
        <w:tc>
          <w:tcPr>
            <w:tcW w:w="0" w:type="auto"/>
            <w:vAlign w:val="center"/>
            <w:hideMark/>
          </w:tcPr>
          <w:p w14:paraId="30ECAADC" w14:textId="77777777" w:rsidR="001B7C1F" w:rsidRPr="001B7C1F" w:rsidRDefault="001B7C1F" w:rsidP="001B7C1F">
            <w:pPr>
              <w:rPr>
                <w:b/>
                <w:bCs/>
              </w:rPr>
            </w:pPr>
            <w:r w:rsidRPr="001B7C1F">
              <w:rPr>
                <w:b/>
                <w:bCs/>
              </w:rPr>
              <w:lastRenderedPageBreak/>
              <w:t>Variable</w:t>
            </w:r>
          </w:p>
        </w:tc>
        <w:tc>
          <w:tcPr>
            <w:tcW w:w="0" w:type="auto"/>
            <w:vAlign w:val="center"/>
            <w:hideMark/>
          </w:tcPr>
          <w:p w14:paraId="0263908B" w14:textId="77777777" w:rsidR="001B7C1F" w:rsidRPr="001B7C1F" w:rsidRDefault="001B7C1F" w:rsidP="001B7C1F">
            <w:pPr>
              <w:rPr>
                <w:b/>
                <w:bCs/>
              </w:rPr>
            </w:pPr>
            <w:r w:rsidRPr="001B7C1F">
              <w:rPr>
                <w:b/>
                <w:bCs/>
              </w:rPr>
              <w:t>Bedeutung</w:t>
            </w:r>
          </w:p>
        </w:tc>
      </w:tr>
      <w:tr w:rsidR="001B7C1F" w:rsidRPr="001B7C1F" w14:paraId="2C61B154" w14:textId="77777777">
        <w:trPr>
          <w:tblCellSpacing w:w="15" w:type="dxa"/>
        </w:trPr>
        <w:tc>
          <w:tcPr>
            <w:tcW w:w="0" w:type="auto"/>
            <w:vAlign w:val="center"/>
            <w:hideMark/>
          </w:tcPr>
          <w:p w14:paraId="41C3BEAF" w14:textId="77777777" w:rsidR="001B7C1F" w:rsidRPr="001B7C1F" w:rsidRDefault="001B7C1F" w:rsidP="001B7C1F">
            <w:r w:rsidRPr="001B7C1F">
              <w:t>$HOME</w:t>
            </w:r>
          </w:p>
        </w:tc>
        <w:tc>
          <w:tcPr>
            <w:tcW w:w="0" w:type="auto"/>
            <w:vAlign w:val="center"/>
            <w:hideMark/>
          </w:tcPr>
          <w:p w14:paraId="0D7714B2" w14:textId="77777777" w:rsidR="001B7C1F" w:rsidRPr="001B7C1F" w:rsidRDefault="001B7C1F" w:rsidP="001B7C1F">
            <w:r w:rsidRPr="001B7C1F">
              <w:t>Heimverzeichnis</w:t>
            </w:r>
          </w:p>
        </w:tc>
      </w:tr>
      <w:tr w:rsidR="001B7C1F" w:rsidRPr="001B7C1F" w14:paraId="3A74B3FE" w14:textId="77777777">
        <w:trPr>
          <w:tblCellSpacing w:w="15" w:type="dxa"/>
        </w:trPr>
        <w:tc>
          <w:tcPr>
            <w:tcW w:w="0" w:type="auto"/>
            <w:vAlign w:val="center"/>
            <w:hideMark/>
          </w:tcPr>
          <w:p w14:paraId="3ADCB3FD" w14:textId="77777777" w:rsidR="001B7C1F" w:rsidRPr="001B7C1F" w:rsidRDefault="001B7C1F" w:rsidP="001B7C1F">
            <w:r w:rsidRPr="001B7C1F">
              <w:t>$PWD</w:t>
            </w:r>
          </w:p>
        </w:tc>
        <w:tc>
          <w:tcPr>
            <w:tcW w:w="0" w:type="auto"/>
            <w:vAlign w:val="center"/>
            <w:hideMark/>
          </w:tcPr>
          <w:p w14:paraId="3FF1CDE6" w14:textId="77777777" w:rsidR="001B7C1F" w:rsidRPr="001B7C1F" w:rsidRDefault="001B7C1F" w:rsidP="001B7C1F">
            <w:r w:rsidRPr="001B7C1F">
              <w:t>aktuelles Verzeichnis</w:t>
            </w:r>
          </w:p>
        </w:tc>
      </w:tr>
      <w:tr w:rsidR="001B7C1F" w:rsidRPr="001B7C1F" w14:paraId="6BB16AF1" w14:textId="77777777">
        <w:trPr>
          <w:tblCellSpacing w:w="15" w:type="dxa"/>
        </w:trPr>
        <w:tc>
          <w:tcPr>
            <w:tcW w:w="0" w:type="auto"/>
            <w:vAlign w:val="center"/>
            <w:hideMark/>
          </w:tcPr>
          <w:p w14:paraId="2A29DD09" w14:textId="77777777" w:rsidR="001B7C1F" w:rsidRPr="001B7C1F" w:rsidRDefault="001B7C1F" w:rsidP="001B7C1F">
            <w:r w:rsidRPr="001B7C1F">
              <w:t>$USER / $LOGNAME</w:t>
            </w:r>
          </w:p>
        </w:tc>
        <w:tc>
          <w:tcPr>
            <w:tcW w:w="0" w:type="auto"/>
            <w:vAlign w:val="center"/>
            <w:hideMark/>
          </w:tcPr>
          <w:p w14:paraId="231159DE" w14:textId="77777777" w:rsidR="001B7C1F" w:rsidRPr="001B7C1F" w:rsidRDefault="001B7C1F" w:rsidP="001B7C1F">
            <w:r w:rsidRPr="001B7C1F">
              <w:t>Benutzername</w:t>
            </w:r>
          </w:p>
        </w:tc>
      </w:tr>
      <w:tr w:rsidR="001B7C1F" w:rsidRPr="001B7C1F" w14:paraId="26E96DEE" w14:textId="77777777">
        <w:trPr>
          <w:tblCellSpacing w:w="15" w:type="dxa"/>
        </w:trPr>
        <w:tc>
          <w:tcPr>
            <w:tcW w:w="0" w:type="auto"/>
            <w:vAlign w:val="center"/>
            <w:hideMark/>
          </w:tcPr>
          <w:p w14:paraId="1060A2D4" w14:textId="77777777" w:rsidR="001B7C1F" w:rsidRPr="001B7C1F" w:rsidRDefault="001B7C1F" w:rsidP="001B7C1F">
            <w:r w:rsidRPr="001B7C1F">
              <w:t>$PATH</w:t>
            </w:r>
          </w:p>
        </w:tc>
        <w:tc>
          <w:tcPr>
            <w:tcW w:w="0" w:type="auto"/>
            <w:vAlign w:val="center"/>
            <w:hideMark/>
          </w:tcPr>
          <w:p w14:paraId="66535B7B" w14:textId="77777777" w:rsidR="001B7C1F" w:rsidRPr="001B7C1F" w:rsidRDefault="001B7C1F" w:rsidP="001B7C1F">
            <w:r w:rsidRPr="001B7C1F">
              <w:t>Programmsuchpfad</w:t>
            </w:r>
          </w:p>
        </w:tc>
      </w:tr>
      <w:tr w:rsidR="001B7C1F" w:rsidRPr="001B7C1F" w14:paraId="2AB04DD9" w14:textId="77777777">
        <w:trPr>
          <w:tblCellSpacing w:w="15" w:type="dxa"/>
        </w:trPr>
        <w:tc>
          <w:tcPr>
            <w:tcW w:w="0" w:type="auto"/>
            <w:vAlign w:val="center"/>
            <w:hideMark/>
          </w:tcPr>
          <w:p w14:paraId="642AFAAE" w14:textId="77777777" w:rsidR="001B7C1F" w:rsidRPr="001B7C1F" w:rsidRDefault="001B7C1F" w:rsidP="001B7C1F">
            <w:r w:rsidRPr="001B7C1F">
              <w:t>$SHELL</w:t>
            </w:r>
          </w:p>
        </w:tc>
        <w:tc>
          <w:tcPr>
            <w:tcW w:w="0" w:type="auto"/>
            <w:vAlign w:val="center"/>
            <w:hideMark/>
          </w:tcPr>
          <w:p w14:paraId="5FDFE064" w14:textId="77777777" w:rsidR="001B7C1F" w:rsidRPr="001B7C1F" w:rsidRDefault="001B7C1F" w:rsidP="001B7C1F">
            <w:r w:rsidRPr="001B7C1F">
              <w:t>aktuelle Shell</w:t>
            </w:r>
          </w:p>
        </w:tc>
      </w:tr>
      <w:tr w:rsidR="001B7C1F" w:rsidRPr="001B7C1F" w14:paraId="1193E284" w14:textId="77777777">
        <w:trPr>
          <w:tblCellSpacing w:w="15" w:type="dxa"/>
        </w:trPr>
        <w:tc>
          <w:tcPr>
            <w:tcW w:w="0" w:type="auto"/>
            <w:vAlign w:val="center"/>
            <w:hideMark/>
          </w:tcPr>
          <w:p w14:paraId="48A7386D" w14:textId="77777777" w:rsidR="001B7C1F" w:rsidRPr="001B7C1F" w:rsidRDefault="001B7C1F" w:rsidP="001B7C1F">
            <w:r w:rsidRPr="001B7C1F">
              <w:t>$#</w:t>
            </w:r>
          </w:p>
        </w:tc>
        <w:tc>
          <w:tcPr>
            <w:tcW w:w="0" w:type="auto"/>
            <w:vAlign w:val="center"/>
            <w:hideMark/>
          </w:tcPr>
          <w:p w14:paraId="522C8916" w14:textId="77777777" w:rsidR="001B7C1F" w:rsidRPr="001B7C1F" w:rsidRDefault="001B7C1F" w:rsidP="001B7C1F">
            <w:r w:rsidRPr="001B7C1F">
              <w:t>Anzahl der Parameter</w:t>
            </w:r>
          </w:p>
        </w:tc>
      </w:tr>
      <w:tr w:rsidR="001B7C1F" w:rsidRPr="001B7C1F" w14:paraId="58FF7367" w14:textId="77777777">
        <w:trPr>
          <w:tblCellSpacing w:w="15" w:type="dxa"/>
        </w:trPr>
        <w:tc>
          <w:tcPr>
            <w:tcW w:w="0" w:type="auto"/>
            <w:vAlign w:val="center"/>
            <w:hideMark/>
          </w:tcPr>
          <w:p w14:paraId="7165AD67" w14:textId="77777777" w:rsidR="001B7C1F" w:rsidRPr="001B7C1F" w:rsidRDefault="001B7C1F" w:rsidP="001B7C1F">
            <w:r w:rsidRPr="001B7C1F">
              <w:t>$0</w:t>
            </w:r>
          </w:p>
        </w:tc>
        <w:tc>
          <w:tcPr>
            <w:tcW w:w="0" w:type="auto"/>
            <w:vAlign w:val="center"/>
            <w:hideMark/>
          </w:tcPr>
          <w:p w14:paraId="64BA453F" w14:textId="77777777" w:rsidR="001B7C1F" w:rsidRPr="001B7C1F" w:rsidRDefault="001B7C1F" w:rsidP="001B7C1F">
            <w:r w:rsidRPr="001B7C1F">
              <w:t>Name des Scripts</w:t>
            </w:r>
          </w:p>
        </w:tc>
      </w:tr>
      <w:tr w:rsidR="001B7C1F" w:rsidRPr="001B7C1F" w14:paraId="7754564E" w14:textId="77777777">
        <w:trPr>
          <w:tblCellSpacing w:w="15" w:type="dxa"/>
        </w:trPr>
        <w:tc>
          <w:tcPr>
            <w:tcW w:w="0" w:type="auto"/>
            <w:vAlign w:val="center"/>
            <w:hideMark/>
          </w:tcPr>
          <w:p w14:paraId="5AFB1760" w14:textId="77777777" w:rsidR="001B7C1F" w:rsidRPr="001B7C1F" w:rsidRDefault="001B7C1F" w:rsidP="001B7C1F">
            <w:r w:rsidRPr="001B7C1F">
              <w:t>$$</w:t>
            </w:r>
          </w:p>
        </w:tc>
        <w:tc>
          <w:tcPr>
            <w:tcW w:w="0" w:type="auto"/>
            <w:vAlign w:val="center"/>
            <w:hideMark/>
          </w:tcPr>
          <w:p w14:paraId="6DBC995C" w14:textId="77777777" w:rsidR="001B7C1F" w:rsidRPr="001B7C1F" w:rsidRDefault="001B7C1F" w:rsidP="001B7C1F">
            <w:r w:rsidRPr="001B7C1F">
              <w:t>Prozess-ID</w:t>
            </w:r>
          </w:p>
        </w:tc>
      </w:tr>
      <w:tr w:rsidR="001B7C1F" w:rsidRPr="001B7C1F" w14:paraId="248C2E2A" w14:textId="77777777">
        <w:trPr>
          <w:tblCellSpacing w:w="15" w:type="dxa"/>
        </w:trPr>
        <w:tc>
          <w:tcPr>
            <w:tcW w:w="0" w:type="auto"/>
            <w:vAlign w:val="center"/>
            <w:hideMark/>
          </w:tcPr>
          <w:p w14:paraId="797FE026" w14:textId="77777777" w:rsidR="001B7C1F" w:rsidRPr="001B7C1F" w:rsidRDefault="001B7C1F" w:rsidP="001B7C1F">
            <w:r w:rsidRPr="001B7C1F">
              <w:t>$RANDOM</w:t>
            </w:r>
          </w:p>
        </w:tc>
        <w:tc>
          <w:tcPr>
            <w:tcW w:w="0" w:type="auto"/>
            <w:vAlign w:val="center"/>
            <w:hideMark/>
          </w:tcPr>
          <w:p w14:paraId="39C70EB6" w14:textId="77777777" w:rsidR="001B7C1F" w:rsidRPr="001B7C1F" w:rsidRDefault="001B7C1F" w:rsidP="001B7C1F">
            <w:r w:rsidRPr="001B7C1F">
              <w:t>Zufallszahl</w:t>
            </w:r>
          </w:p>
        </w:tc>
      </w:tr>
    </w:tbl>
    <w:p w14:paraId="660F85E2" w14:textId="77777777" w:rsidR="001B7C1F" w:rsidRDefault="001B7C1F" w:rsidP="001B7C1F"/>
    <w:p w14:paraId="511CCF6C" w14:textId="2DC6B25C" w:rsidR="001B7C1F" w:rsidRPr="001B7C1F" w:rsidRDefault="001B7C1F" w:rsidP="001B7C1F">
      <w:r>
        <w:t xml:space="preserve">Das sind ein paar Beispiele dafür. </w:t>
      </w:r>
    </w:p>
    <w:p w14:paraId="24132B03" w14:textId="5103CF58" w:rsidR="001B7C1F" w:rsidRDefault="00EF43FE" w:rsidP="00EF43FE">
      <w:pPr>
        <w:pStyle w:val="berschrift3"/>
      </w:pPr>
      <w:bookmarkStart w:id="11" w:name="_Toc225359824"/>
      <w:r w:rsidRPr="00EF43FE">
        <w:t>Arithmetische Berechnungen</w:t>
      </w:r>
      <w:bookmarkEnd w:id="11"/>
    </w:p>
    <w:p w14:paraId="547118CE" w14:textId="5CC1B9BD" w:rsidR="00EF43FE" w:rsidRDefault="00EF43FE" w:rsidP="00EF43FE">
      <w:r>
        <w:t xml:space="preserve">Im Bash kann auch ganz einfache Ganzzahlberechnungen machen. </w:t>
      </w:r>
    </w:p>
    <w:p w14:paraId="06A26BF7" w14:textId="7B8637B9" w:rsidR="00EF43FE" w:rsidRDefault="00EF43FE" w:rsidP="00EF43FE">
      <w:r>
        <w:rPr>
          <w:noProof/>
        </w:rPr>
        <mc:AlternateContent>
          <mc:Choice Requires="wpg">
            <w:drawing>
              <wp:anchor distT="0" distB="0" distL="114300" distR="114300" simplePos="0" relativeHeight="251680768" behindDoc="0" locked="0" layoutInCell="1" allowOverlap="1" wp14:anchorId="6714AC51" wp14:editId="14F40908">
                <wp:simplePos x="0" y="0"/>
                <wp:positionH relativeFrom="column">
                  <wp:posOffset>-1437</wp:posOffset>
                </wp:positionH>
                <wp:positionV relativeFrom="paragraph">
                  <wp:posOffset>317433</wp:posOffset>
                </wp:positionV>
                <wp:extent cx="2809875" cy="1353185"/>
                <wp:effectExtent l="0" t="0" r="9525" b="0"/>
                <wp:wrapTopAndBottom/>
                <wp:docPr id="1012890844" name="Gruppieren 7"/>
                <wp:cNvGraphicFramePr/>
                <a:graphic xmlns:a="http://schemas.openxmlformats.org/drawingml/2006/main">
                  <a:graphicData uri="http://schemas.microsoft.com/office/word/2010/wordprocessingGroup">
                    <wpg:wgp>
                      <wpg:cNvGrpSpPr/>
                      <wpg:grpSpPr>
                        <a:xfrm>
                          <a:off x="0" y="0"/>
                          <a:ext cx="2809875" cy="1353185"/>
                          <a:chOff x="0" y="0"/>
                          <a:chExt cx="2809875" cy="1353185"/>
                        </a:xfrm>
                      </wpg:grpSpPr>
                      <pic:pic xmlns:pic="http://schemas.openxmlformats.org/drawingml/2006/picture">
                        <pic:nvPicPr>
                          <pic:cNvPr id="673153842" name="Grafik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809875" cy="1028700"/>
                          </a:xfrm>
                          <a:prstGeom prst="rect">
                            <a:avLst/>
                          </a:prstGeom>
                        </pic:spPr>
                      </pic:pic>
                      <wps:wsp>
                        <wps:cNvPr id="2102937130" name="Textfeld 1"/>
                        <wps:cNvSpPr txBox="1"/>
                        <wps:spPr>
                          <a:xfrm>
                            <a:off x="0" y="1086485"/>
                            <a:ext cx="2809875" cy="266700"/>
                          </a:xfrm>
                          <a:prstGeom prst="rect">
                            <a:avLst/>
                          </a:prstGeom>
                          <a:solidFill>
                            <a:prstClr val="white"/>
                          </a:solidFill>
                          <a:ln>
                            <a:noFill/>
                          </a:ln>
                        </wps:spPr>
                        <wps:txbx>
                          <w:txbxContent>
                            <w:p w14:paraId="57D9EC26" w14:textId="10D8E6A7" w:rsidR="00EF43FE" w:rsidRPr="00EF43FE" w:rsidRDefault="00EF43FE" w:rsidP="00EF43FE">
                              <w:pPr>
                                <w:pStyle w:val="Beschriftung"/>
                                <w:rPr>
                                  <w:i w:val="0"/>
                                  <w:iCs w:val="0"/>
                                  <w:lang w:val="de-DE"/>
                                </w:rPr>
                              </w:pPr>
                              <w:r>
                                <w:rPr>
                                  <w:i w:val="0"/>
                                  <w:iCs w:val="0"/>
                                  <w:lang w:val="de-DE"/>
                                </w:rPr>
                                <w:t xml:space="preserve">Einfache Berechnung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714AC51" id="Gruppieren 7" o:spid="_x0000_s1037" style="position:absolute;margin-left:-.1pt;margin-top:25pt;width:221.25pt;height:106.55pt;z-index:251680768;mso-width-relative:margin;mso-height-relative:margin" coordsize="28098,13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">
                <v:shape id="Grafik 1" o:spid="_x0000_s1038" type="#_x0000_t75" style="position:absolute;width:28098;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">
                  <v:imagedata r:id="rId28" o:title=""/>
                </v:shape>
                <v:shape id="Textfeld 1" o:spid="_x0000_s1039" type="#_x0000_t202" style="position:absolute;top:10864;width:2809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" stroked="f">
                  <v:textbox style="mso-fit-shape-to-text:t" inset="0,0,0,0">
                    <w:txbxContent>
                      <w:p w14:paraId="57D9EC26" w14:textId="10D8E6A7" w:rsidR="00EF43FE" w:rsidRPr="00EF43FE" w:rsidRDefault="00EF43FE" w:rsidP="00EF43FE">
                        <w:pPr>
                          <w:pStyle w:val="Beschriftung"/>
                          <w:rPr>
                            <w:i w:val="0"/>
                            <w:iCs w:val="0"/>
                            <w:lang w:val="de-DE"/>
                          </w:rPr>
                        </w:pPr>
                        <w:r>
                          <w:rPr>
                            <w:i w:val="0"/>
                            <w:iCs w:val="0"/>
                            <w:lang w:val="de-DE"/>
                          </w:rPr>
                          <w:t xml:space="preserve">Einfache Berechnung </w:t>
                        </w:r>
                      </w:p>
                    </w:txbxContent>
                  </v:textbox>
                </v:shape>
                <w10:wrap type="topAndBottom"/>
              </v:group>
            </w:pict>
          </mc:Fallback>
        </mc:AlternateContent>
      </w:r>
      <w:r>
        <w:t>Die die wichtigsten Operatoren:</w:t>
      </w:r>
    </w:p>
    <w:p w14:paraId="75F8E0EB" w14:textId="27366EB1" w:rsidR="00EF43FE" w:rsidRDefault="00EF43FE" w:rsidP="00EF43FE">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489"/>
      </w:tblGrid>
      <w:tr w:rsidR="00EF43FE" w:rsidRPr="00EF43FE" w14:paraId="48A2639F" w14:textId="77777777">
        <w:trPr>
          <w:tblHeader/>
          <w:tblCellSpacing w:w="15" w:type="dxa"/>
        </w:trPr>
        <w:tc>
          <w:tcPr>
            <w:tcW w:w="0" w:type="auto"/>
            <w:vAlign w:val="center"/>
            <w:hideMark/>
          </w:tcPr>
          <w:p w14:paraId="7C8D0E9E" w14:textId="77777777" w:rsidR="00EF43FE" w:rsidRPr="00EF43FE" w:rsidRDefault="00EF43FE" w:rsidP="00EF43FE">
            <w:pPr>
              <w:rPr>
                <w:b/>
                <w:bCs/>
              </w:rPr>
            </w:pPr>
            <w:r w:rsidRPr="00EF43FE">
              <w:rPr>
                <w:b/>
                <w:bCs/>
              </w:rPr>
              <w:t>Operator</w:t>
            </w:r>
          </w:p>
        </w:tc>
        <w:tc>
          <w:tcPr>
            <w:tcW w:w="0" w:type="auto"/>
            <w:vAlign w:val="center"/>
            <w:hideMark/>
          </w:tcPr>
          <w:p w14:paraId="4A76BFA1" w14:textId="77777777" w:rsidR="00EF43FE" w:rsidRPr="00EF43FE" w:rsidRDefault="00EF43FE" w:rsidP="00EF43FE">
            <w:pPr>
              <w:rPr>
                <w:b/>
                <w:bCs/>
              </w:rPr>
            </w:pPr>
            <w:r w:rsidRPr="00EF43FE">
              <w:rPr>
                <w:b/>
                <w:bCs/>
              </w:rPr>
              <w:t>Bedeutung</w:t>
            </w:r>
          </w:p>
        </w:tc>
      </w:tr>
      <w:tr w:rsidR="00EF43FE" w:rsidRPr="00EF43FE" w14:paraId="0B88FF47" w14:textId="77777777">
        <w:trPr>
          <w:tblCellSpacing w:w="15" w:type="dxa"/>
        </w:trPr>
        <w:tc>
          <w:tcPr>
            <w:tcW w:w="0" w:type="auto"/>
            <w:vAlign w:val="center"/>
            <w:hideMark/>
          </w:tcPr>
          <w:p w14:paraId="18D4A654" w14:textId="77777777" w:rsidR="00EF43FE" w:rsidRPr="00EF43FE" w:rsidRDefault="00EF43FE" w:rsidP="00EF43FE">
            <w:r w:rsidRPr="00EF43FE">
              <w:t>+</w:t>
            </w:r>
          </w:p>
        </w:tc>
        <w:tc>
          <w:tcPr>
            <w:tcW w:w="0" w:type="auto"/>
            <w:vAlign w:val="center"/>
            <w:hideMark/>
          </w:tcPr>
          <w:p w14:paraId="30FD96A5" w14:textId="77777777" w:rsidR="00EF43FE" w:rsidRPr="00EF43FE" w:rsidRDefault="00EF43FE" w:rsidP="00EF43FE">
            <w:r w:rsidRPr="00EF43FE">
              <w:t>Addition</w:t>
            </w:r>
          </w:p>
        </w:tc>
      </w:tr>
      <w:tr w:rsidR="00EF43FE" w:rsidRPr="00EF43FE" w14:paraId="7EF5726B" w14:textId="77777777">
        <w:trPr>
          <w:tblCellSpacing w:w="15" w:type="dxa"/>
        </w:trPr>
        <w:tc>
          <w:tcPr>
            <w:tcW w:w="0" w:type="auto"/>
            <w:vAlign w:val="center"/>
            <w:hideMark/>
          </w:tcPr>
          <w:p w14:paraId="21B5F746" w14:textId="77777777" w:rsidR="00EF43FE" w:rsidRPr="00EF43FE" w:rsidRDefault="00EF43FE" w:rsidP="00EF43FE">
            <w:r w:rsidRPr="00EF43FE">
              <w:t>-</w:t>
            </w:r>
          </w:p>
        </w:tc>
        <w:tc>
          <w:tcPr>
            <w:tcW w:w="0" w:type="auto"/>
            <w:vAlign w:val="center"/>
            <w:hideMark/>
          </w:tcPr>
          <w:p w14:paraId="5CDBFFE9" w14:textId="77777777" w:rsidR="00EF43FE" w:rsidRPr="00EF43FE" w:rsidRDefault="00EF43FE" w:rsidP="00EF43FE">
            <w:r w:rsidRPr="00EF43FE">
              <w:t>Subtraktion</w:t>
            </w:r>
          </w:p>
        </w:tc>
      </w:tr>
      <w:tr w:rsidR="00EF43FE" w:rsidRPr="00EF43FE" w14:paraId="068ADEA1" w14:textId="77777777">
        <w:trPr>
          <w:tblCellSpacing w:w="15" w:type="dxa"/>
        </w:trPr>
        <w:tc>
          <w:tcPr>
            <w:tcW w:w="0" w:type="auto"/>
            <w:vAlign w:val="center"/>
            <w:hideMark/>
          </w:tcPr>
          <w:p w14:paraId="29337ED7" w14:textId="77777777" w:rsidR="00EF43FE" w:rsidRPr="00EF43FE" w:rsidRDefault="00EF43FE" w:rsidP="00EF43FE">
            <w:r w:rsidRPr="00EF43FE">
              <w:t>*</w:t>
            </w:r>
          </w:p>
        </w:tc>
        <w:tc>
          <w:tcPr>
            <w:tcW w:w="0" w:type="auto"/>
            <w:vAlign w:val="center"/>
            <w:hideMark/>
          </w:tcPr>
          <w:p w14:paraId="3795BD45" w14:textId="77777777" w:rsidR="00EF43FE" w:rsidRPr="00EF43FE" w:rsidRDefault="00EF43FE" w:rsidP="00EF43FE">
            <w:r w:rsidRPr="00EF43FE">
              <w:t>Multiplikation</w:t>
            </w:r>
          </w:p>
        </w:tc>
      </w:tr>
      <w:tr w:rsidR="00EF43FE" w:rsidRPr="00EF43FE" w14:paraId="3B2079E8" w14:textId="77777777">
        <w:trPr>
          <w:tblCellSpacing w:w="15" w:type="dxa"/>
        </w:trPr>
        <w:tc>
          <w:tcPr>
            <w:tcW w:w="0" w:type="auto"/>
            <w:vAlign w:val="center"/>
            <w:hideMark/>
          </w:tcPr>
          <w:p w14:paraId="188B82CF" w14:textId="77777777" w:rsidR="00EF43FE" w:rsidRPr="00EF43FE" w:rsidRDefault="00EF43FE" w:rsidP="00EF43FE">
            <w:r w:rsidRPr="00EF43FE">
              <w:t>/</w:t>
            </w:r>
          </w:p>
        </w:tc>
        <w:tc>
          <w:tcPr>
            <w:tcW w:w="0" w:type="auto"/>
            <w:vAlign w:val="center"/>
            <w:hideMark/>
          </w:tcPr>
          <w:p w14:paraId="3B25FB24" w14:textId="77777777" w:rsidR="00EF43FE" w:rsidRPr="00EF43FE" w:rsidRDefault="00EF43FE" w:rsidP="00EF43FE">
            <w:r w:rsidRPr="00EF43FE">
              <w:t>Division</w:t>
            </w:r>
          </w:p>
        </w:tc>
      </w:tr>
      <w:tr w:rsidR="00EF43FE" w:rsidRPr="00EF43FE" w14:paraId="001219A3" w14:textId="77777777">
        <w:trPr>
          <w:tblCellSpacing w:w="15" w:type="dxa"/>
        </w:trPr>
        <w:tc>
          <w:tcPr>
            <w:tcW w:w="0" w:type="auto"/>
            <w:vAlign w:val="center"/>
            <w:hideMark/>
          </w:tcPr>
          <w:p w14:paraId="67F18D59" w14:textId="77777777" w:rsidR="00EF43FE" w:rsidRPr="00EF43FE" w:rsidRDefault="00EF43FE" w:rsidP="00EF43FE">
            <w:r w:rsidRPr="00EF43FE">
              <w:t>%</w:t>
            </w:r>
          </w:p>
        </w:tc>
        <w:tc>
          <w:tcPr>
            <w:tcW w:w="0" w:type="auto"/>
            <w:vAlign w:val="center"/>
            <w:hideMark/>
          </w:tcPr>
          <w:p w14:paraId="38C887E4" w14:textId="77777777" w:rsidR="00EF43FE" w:rsidRPr="00EF43FE" w:rsidRDefault="00EF43FE" w:rsidP="00EF43FE">
            <w:r w:rsidRPr="00EF43FE">
              <w:t>Modulo</w:t>
            </w:r>
          </w:p>
        </w:tc>
      </w:tr>
      <w:tr w:rsidR="00EF43FE" w:rsidRPr="00EF43FE" w14:paraId="175BDA8C" w14:textId="77777777">
        <w:trPr>
          <w:tblCellSpacing w:w="15" w:type="dxa"/>
        </w:trPr>
        <w:tc>
          <w:tcPr>
            <w:tcW w:w="0" w:type="auto"/>
            <w:vAlign w:val="center"/>
            <w:hideMark/>
          </w:tcPr>
          <w:p w14:paraId="516E3398" w14:textId="77777777" w:rsidR="00EF43FE" w:rsidRPr="00EF43FE" w:rsidRDefault="00EF43FE" w:rsidP="00EF43FE">
            <w:r w:rsidRPr="00EF43FE">
              <w:lastRenderedPageBreak/>
              <w:t>**</w:t>
            </w:r>
          </w:p>
        </w:tc>
        <w:tc>
          <w:tcPr>
            <w:tcW w:w="0" w:type="auto"/>
            <w:vAlign w:val="center"/>
            <w:hideMark/>
          </w:tcPr>
          <w:p w14:paraId="0BBE1C99" w14:textId="77777777" w:rsidR="00EF43FE" w:rsidRPr="00EF43FE" w:rsidRDefault="00EF43FE" w:rsidP="00EF43FE">
            <w:r w:rsidRPr="00EF43FE">
              <w:t>Potenz</w:t>
            </w:r>
          </w:p>
        </w:tc>
      </w:tr>
    </w:tbl>
    <w:p w14:paraId="7817AED8" w14:textId="7AB2A884" w:rsidR="00EF43FE" w:rsidRDefault="00E04647" w:rsidP="00E04647">
      <w:pPr>
        <w:pStyle w:val="berschrift3"/>
      </w:pPr>
      <w:bookmarkStart w:id="12" w:name="_Toc225359825"/>
      <w:r w:rsidRPr="00E04647">
        <w:t>Zeichenkettenverarbeitung</w:t>
      </w:r>
      <w:bookmarkEnd w:id="12"/>
    </w:p>
    <w:p w14:paraId="0FB49E1B" w14:textId="08ECEC1F" w:rsidR="00E04647" w:rsidRDefault="003868A7" w:rsidP="00E04647">
      <w:pPr>
        <w:pStyle w:val="Listenabsatz"/>
        <w:numPr>
          <w:ilvl w:val="0"/>
          <w:numId w:val="1"/>
        </w:numPr>
      </w:pPr>
      <w:r w:rsidRPr="00E04647">
        <w:rPr>
          <w:noProof/>
        </w:rPr>
        <w:drawing>
          <wp:anchor distT="0" distB="0" distL="114300" distR="114300" simplePos="0" relativeHeight="251681792" behindDoc="0" locked="0" layoutInCell="1" allowOverlap="1" wp14:anchorId="6CC92A8F" wp14:editId="7590FE92">
            <wp:simplePos x="0" y="0"/>
            <wp:positionH relativeFrom="column">
              <wp:posOffset>277721</wp:posOffset>
            </wp:positionH>
            <wp:positionV relativeFrom="paragraph">
              <wp:posOffset>398543</wp:posOffset>
            </wp:positionV>
            <wp:extent cx="5296639" cy="724001"/>
            <wp:effectExtent l="0" t="0" r="0" b="0"/>
            <wp:wrapTopAndBottom/>
            <wp:docPr id="19296914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91426" name=""/>
                    <pic:cNvPicPr/>
                  </pic:nvPicPr>
                  <pic:blipFill>
                    <a:blip r:embed="rId29">
                      <a:extLst>
                        <a:ext uri="{28A0092B-C50C-407E-A947-70E740481C1C}">
                          <a14:useLocalDpi xmlns:a14="http://schemas.microsoft.com/office/drawing/2010/main" val="0"/>
                        </a:ext>
                      </a:extLst>
                    </a:blip>
                    <a:stretch>
                      <a:fillRect/>
                    </a:stretch>
                  </pic:blipFill>
                  <pic:spPr>
                    <a:xfrm>
                      <a:off x="0" y="0"/>
                      <a:ext cx="5296639" cy="724001"/>
                    </a:xfrm>
                    <a:prstGeom prst="rect">
                      <a:avLst/>
                    </a:prstGeom>
                  </pic:spPr>
                </pic:pic>
              </a:graphicData>
            </a:graphic>
          </wp:anchor>
        </w:drawing>
      </w:r>
      <w:r w:rsidR="00E04647" w:rsidRPr="00E04647">
        <w:rPr>
          <w:highlight w:val="yellow"/>
        </w:rPr>
        <w:t>Tr</w:t>
      </w:r>
      <w:r w:rsidR="00E04647">
        <w:t xml:space="preserve"> </w:t>
      </w:r>
      <w:r w:rsidR="00E04647" w:rsidRPr="00E04647">
        <w:t>wird verwendet, um Zeichen zu ersetzen, löschen oder umzuwandeln.</w:t>
      </w:r>
    </w:p>
    <w:p w14:paraId="7BCB5555" w14:textId="08EF16B8" w:rsidR="003868A7" w:rsidRDefault="003868A7" w:rsidP="00E04647">
      <w:pPr>
        <w:ind w:left="360"/>
      </w:pPr>
    </w:p>
    <w:p w14:paraId="24D36AC8" w14:textId="4742509D" w:rsidR="00E04647" w:rsidRDefault="003868A7" w:rsidP="00E04647">
      <w:pPr>
        <w:ind w:left="360"/>
      </w:pPr>
      <w:r w:rsidRPr="003868A7">
        <w:rPr>
          <w:noProof/>
        </w:rPr>
        <w:drawing>
          <wp:anchor distT="0" distB="0" distL="114300" distR="114300" simplePos="0" relativeHeight="251682816" behindDoc="0" locked="0" layoutInCell="1" allowOverlap="1" wp14:anchorId="3F7E625A" wp14:editId="77068B76">
            <wp:simplePos x="0" y="0"/>
            <wp:positionH relativeFrom="column">
              <wp:posOffset>220894</wp:posOffset>
            </wp:positionH>
            <wp:positionV relativeFrom="paragraph">
              <wp:posOffset>270112</wp:posOffset>
            </wp:positionV>
            <wp:extent cx="1829055" cy="514422"/>
            <wp:effectExtent l="0" t="0" r="0" b="0"/>
            <wp:wrapTopAndBottom/>
            <wp:docPr id="8515849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84905" name=""/>
                    <pic:cNvPicPr/>
                  </pic:nvPicPr>
                  <pic:blipFill>
                    <a:blip r:embed="rId30">
                      <a:extLst>
                        <a:ext uri="{28A0092B-C50C-407E-A947-70E740481C1C}">
                          <a14:useLocalDpi xmlns:a14="http://schemas.microsoft.com/office/drawing/2010/main" val="0"/>
                        </a:ext>
                      </a:extLst>
                    </a:blip>
                    <a:stretch>
                      <a:fillRect/>
                    </a:stretch>
                  </pic:blipFill>
                  <pic:spPr>
                    <a:xfrm>
                      <a:off x="0" y="0"/>
                      <a:ext cx="1829055" cy="514422"/>
                    </a:xfrm>
                    <a:prstGeom prst="rect">
                      <a:avLst/>
                    </a:prstGeom>
                  </pic:spPr>
                </pic:pic>
              </a:graphicData>
            </a:graphic>
          </wp:anchor>
        </w:drawing>
      </w:r>
      <w:r>
        <w:t xml:space="preserve">Ausgabe: </w:t>
      </w:r>
    </w:p>
    <w:p w14:paraId="0693D147" w14:textId="7BFAB8F6" w:rsidR="003868A7" w:rsidRDefault="003868A7" w:rsidP="00E04647">
      <w:pPr>
        <w:ind w:left="360"/>
      </w:pPr>
    </w:p>
    <w:p w14:paraId="4710E1EF" w14:textId="734BCDD9" w:rsidR="003868A7" w:rsidRDefault="003868A7" w:rsidP="00E04647">
      <w:pPr>
        <w:ind w:left="360"/>
      </w:pPr>
      <w:r w:rsidRPr="003868A7">
        <w:rPr>
          <w:noProof/>
        </w:rPr>
        <w:drawing>
          <wp:anchor distT="0" distB="0" distL="114300" distR="114300" simplePos="0" relativeHeight="251683840" behindDoc="0" locked="0" layoutInCell="1" allowOverlap="1" wp14:anchorId="57BF3949" wp14:editId="28024ED0">
            <wp:simplePos x="0" y="0"/>
            <wp:positionH relativeFrom="column">
              <wp:posOffset>226060</wp:posOffset>
            </wp:positionH>
            <wp:positionV relativeFrom="paragraph">
              <wp:posOffset>267572</wp:posOffset>
            </wp:positionV>
            <wp:extent cx="4324954" cy="638264"/>
            <wp:effectExtent l="0" t="0" r="0" b="9525"/>
            <wp:wrapTopAndBottom/>
            <wp:docPr id="15781624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62499" name=""/>
                    <pic:cNvPicPr/>
                  </pic:nvPicPr>
                  <pic:blipFill>
                    <a:blip r:embed="rId31">
                      <a:extLst>
                        <a:ext uri="{28A0092B-C50C-407E-A947-70E740481C1C}">
                          <a14:useLocalDpi xmlns:a14="http://schemas.microsoft.com/office/drawing/2010/main" val="0"/>
                        </a:ext>
                      </a:extLst>
                    </a:blip>
                    <a:stretch>
                      <a:fillRect/>
                    </a:stretch>
                  </pic:blipFill>
                  <pic:spPr>
                    <a:xfrm>
                      <a:off x="0" y="0"/>
                      <a:ext cx="4324954" cy="638264"/>
                    </a:xfrm>
                    <a:prstGeom prst="rect">
                      <a:avLst/>
                    </a:prstGeom>
                  </pic:spPr>
                </pic:pic>
              </a:graphicData>
            </a:graphic>
          </wp:anchor>
        </w:drawing>
      </w:r>
      <w:r>
        <w:t xml:space="preserve">Zeichen löschen: </w:t>
      </w:r>
    </w:p>
    <w:p w14:paraId="2A5CC044" w14:textId="3638FB41" w:rsidR="003868A7" w:rsidRDefault="003868A7" w:rsidP="00E04647">
      <w:pPr>
        <w:ind w:left="360"/>
      </w:pPr>
    </w:p>
    <w:p w14:paraId="2D32A5F0" w14:textId="1153B0D3" w:rsidR="003868A7" w:rsidRDefault="003868A7" w:rsidP="00E04647">
      <w:pPr>
        <w:ind w:left="360"/>
      </w:pPr>
      <w:r w:rsidRPr="003868A7">
        <w:rPr>
          <w:noProof/>
        </w:rPr>
        <w:drawing>
          <wp:anchor distT="0" distB="0" distL="114300" distR="114300" simplePos="0" relativeHeight="251684864" behindDoc="0" locked="0" layoutInCell="1" allowOverlap="1" wp14:anchorId="4C4785F7" wp14:editId="017B5C52">
            <wp:simplePos x="0" y="0"/>
            <wp:positionH relativeFrom="column">
              <wp:posOffset>236392</wp:posOffset>
            </wp:positionH>
            <wp:positionV relativeFrom="paragraph">
              <wp:posOffset>286966</wp:posOffset>
            </wp:positionV>
            <wp:extent cx="1031564" cy="537274"/>
            <wp:effectExtent l="0" t="0" r="0" b="0"/>
            <wp:wrapTopAndBottom/>
            <wp:docPr id="6402373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37327" name=""/>
                    <pic:cNvPicPr/>
                  </pic:nvPicPr>
                  <pic:blipFill>
                    <a:blip r:embed="rId32">
                      <a:extLst>
                        <a:ext uri="{28A0092B-C50C-407E-A947-70E740481C1C}">
                          <a14:useLocalDpi xmlns:a14="http://schemas.microsoft.com/office/drawing/2010/main" val="0"/>
                        </a:ext>
                      </a:extLst>
                    </a:blip>
                    <a:stretch>
                      <a:fillRect/>
                    </a:stretch>
                  </pic:blipFill>
                  <pic:spPr>
                    <a:xfrm>
                      <a:off x="0" y="0"/>
                      <a:ext cx="1031564" cy="537274"/>
                    </a:xfrm>
                    <a:prstGeom prst="rect">
                      <a:avLst/>
                    </a:prstGeom>
                  </pic:spPr>
                </pic:pic>
              </a:graphicData>
            </a:graphic>
          </wp:anchor>
        </w:drawing>
      </w:r>
      <w:r>
        <w:t xml:space="preserve">Ausgabe: </w:t>
      </w:r>
    </w:p>
    <w:p w14:paraId="224AA74E" w14:textId="2D2095C3" w:rsidR="003868A7" w:rsidRDefault="003868A7" w:rsidP="00E04647">
      <w:pPr>
        <w:ind w:left="360"/>
      </w:pPr>
    </w:p>
    <w:p w14:paraId="3BECCEBB" w14:textId="0AE5AEDA" w:rsidR="003868A7" w:rsidRDefault="003868A7" w:rsidP="003868A7">
      <w:pPr>
        <w:pStyle w:val="Listenabsatz"/>
        <w:numPr>
          <w:ilvl w:val="0"/>
          <w:numId w:val="1"/>
        </w:numPr>
      </w:pPr>
      <w:r w:rsidRPr="00153B28">
        <w:rPr>
          <w:highlight w:val="yellow"/>
        </w:rPr>
        <w:t>Cut</w:t>
      </w:r>
      <w:r>
        <w:t xml:space="preserve"> s</w:t>
      </w:r>
      <w:r w:rsidRPr="003868A7">
        <w:t>chneidet bestimmte Spalten oder Zeichenbereiche aus Texten.</w:t>
      </w:r>
    </w:p>
    <w:p w14:paraId="2E5379CE" w14:textId="6E165114" w:rsidR="003868A7" w:rsidRDefault="003868A7" w:rsidP="003868A7">
      <w:pPr>
        <w:ind w:left="360"/>
      </w:pPr>
      <w:r w:rsidRPr="003868A7">
        <w:rPr>
          <w:noProof/>
        </w:rPr>
        <w:drawing>
          <wp:inline distT="0" distB="0" distL="0" distR="0" wp14:anchorId="69316E7D" wp14:editId="2868A5ED">
            <wp:extent cx="2076465" cy="342903"/>
            <wp:effectExtent l="0" t="0" r="0" b="0"/>
            <wp:docPr id="16801777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77773" name=""/>
                    <pic:cNvPicPr/>
                  </pic:nvPicPr>
                  <pic:blipFill>
                    <a:blip r:embed="rId33"/>
                    <a:stretch>
                      <a:fillRect/>
                    </a:stretch>
                  </pic:blipFill>
                  <pic:spPr>
                    <a:xfrm>
                      <a:off x="0" y="0"/>
                      <a:ext cx="2076465" cy="342903"/>
                    </a:xfrm>
                    <a:prstGeom prst="rect">
                      <a:avLst/>
                    </a:prstGeom>
                  </pic:spPr>
                </pic:pic>
              </a:graphicData>
            </a:graphic>
          </wp:inline>
        </w:drawing>
      </w:r>
    </w:p>
    <w:p w14:paraId="35E17395" w14:textId="77777777" w:rsidR="003868A7" w:rsidRPr="003868A7" w:rsidRDefault="003868A7" w:rsidP="003868A7">
      <w:pPr>
        <w:ind w:left="360"/>
      </w:pPr>
      <w:r w:rsidRPr="003868A7">
        <w:t>Erklärung:</w:t>
      </w:r>
    </w:p>
    <w:p w14:paraId="251BEA68" w14:textId="77777777" w:rsidR="003868A7" w:rsidRPr="003868A7" w:rsidRDefault="003868A7" w:rsidP="003868A7">
      <w:pPr>
        <w:numPr>
          <w:ilvl w:val="0"/>
          <w:numId w:val="2"/>
        </w:numPr>
      </w:pPr>
      <w:r w:rsidRPr="003868A7">
        <w:t>-d ':' → Trennzeichen ist :</w:t>
      </w:r>
    </w:p>
    <w:p w14:paraId="3AFC5200" w14:textId="77777777" w:rsidR="003868A7" w:rsidRPr="003868A7" w:rsidRDefault="003868A7" w:rsidP="003868A7">
      <w:pPr>
        <w:numPr>
          <w:ilvl w:val="0"/>
          <w:numId w:val="2"/>
        </w:numPr>
      </w:pPr>
      <w:r w:rsidRPr="003868A7">
        <w:t>-f 1 → erste Spalte anzeigen</w:t>
      </w:r>
    </w:p>
    <w:p w14:paraId="3D636333" w14:textId="21AA830D" w:rsidR="003868A7" w:rsidRDefault="003868A7" w:rsidP="003868A7">
      <w:pPr>
        <w:ind w:left="360"/>
      </w:pPr>
      <w:r>
        <w:t xml:space="preserve">Ausgabebeispiel: </w:t>
      </w:r>
    </w:p>
    <w:p w14:paraId="2DA4FC8B" w14:textId="061AF6FC" w:rsidR="003868A7" w:rsidRDefault="003868A7" w:rsidP="003868A7">
      <w:pPr>
        <w:ind w:left="360"/>
      </w:pPr>
      <w:r w:rsidRPr="003868A7">
        <w:rPr>
          <w:noProof/>
        </w:rPr>
        <w:lastRenderedPageBreak/>
        <w:drawing>
          <wp:inline distT="0" distB="0" distL="0" distR="0" wp14:anchorId="5381DB51" wp14:editId="37C78DFD">
            <wp:extent cx="1009791" cy="1257475"/>
            <wp:effectExtent l="0" t="0" r="0" b="0"/>
            <wp:docPr id="5155028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02881" name=""/>
                    <pic:cNvPicPr/>
                  </pic:nvPicPr>
                  <pic:blipFill>
                    <a:blip r:embed="rId34"/>
                    <a:stretch>
                      <a:fillRect/>
                    </a:stretch>
                  </pic:blipFill>
                  <pic:spPr>
                    <a:xfrm>
                      <a:off x="0" y="0"/>
                      <a:ext cx="1009791" cy="1257475"/>
                    </a:xfrm>
                    <a:prstGeom prst="rect">
                      <a:avLst/>
                    </a:prstGeom>
                  </pic:spPr>
                </pic:pic>
              </a:graphicData>
            </a:graphic>
          </wp:inline>
        </w:drawing>
      </w:r>
    </w:p>
    <w:p w14:paraId="571F65C0" w14:textId="7A7446CE" w:rsidR="003868A7" w:rsidRDefault="003868A7" w:rsidP="003868A7">
      <w:pPr>
        <w:ind w:left="360"/>
      </w:pPr>
      <w:r>
        <w:t xml:space="preserve">Es werden nur Benutzernamen angezeigt. </w:t>
      </w:r>
    </w:p>
    <w:p w14:paraId="35789A24" w14:textId="6C162F17" w:rsidR="003868A7" w:rsidRPr="00943AB8" w:rsidRDefault="003868A7" w:rsidP="003868A7">
      <w:pPr>
        <w:pStyle w:val="Listenabsatz"/>
        <w:numPr>
          <w:ilvl w:val="0"/>
          <w:numId w:val="1"/>
        </w:numPr>
      </w:pPr>
      <w:r w:rsidRPr="00153B28">
        <w:rPr>
          <w:highlight w:val="yellow"/>
        </w:rPr>
        <w:t>Sed</w:t>
      </w:r>
      <w:r>
        <w:t xml:space="preserve"> </w:t>
      </w:r>
      <w:r w:rsidR="00943AB8" w:rsidRPr="00943AB8">
        <w:t>wird verwendet, um Text automatisch zu verändern oder zu ersetzen.</w:t>
      </w:r>
    </w:p>
    <w:p w14:paraId="2E3B4AFB" w14:textId="24A0BDB9" w:rsidR="00943AB8" w:rsidRDefault="00943AB8" w:rsidP="00943AB8">
      <w:pPr>
        <w:ind w:left="360"/>
      </w:pPr>
      <w:r w:rsidRPr="00943AB8">
        <w:rPr>
          <w:noProof/>
        </w:rPr>
        <w:drawing>
          <wp:inline distT="0" distB="0" distL="0" distR="0" wp14:anchorId="459B3A06" wp14:editId="641A014A">
            <wp:extent cx="5760720" cy="593090"/>
            <wp:effectExtent l="0" t="0" r="0" b="0"/>
            <wp:docPr id="96295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584" name=""/>
                    <pic:cNvPicPr/>
                  </pic:nvPicPr>
                  <pic:blipFill>
                    <a:blip r:embed="rId35"/>
                    <a:stretch>
                      <a:fillRect/>
                    </a:stretch>
                  </pic:blipFill>
                  <pic:spPr>
                    <a:xfrm>
                      <a:off x="0" y="0"/>
                      <a:ext cx="5760720" cy="593090"/>
                    </a:xfrm>
                    <a:prstGeom prst="rect">
                      <a:avLst/>
                    </a:prstGeom>
                  </pic:spPr>
                </pic:pic>
              </a:graphicData>
            </a:graphic>
          </wp:inline>
        </w:drawing>
      </w:r>
    </w:p>
    <w:p w14:paraId="0F1A9069" w14:textId="4B32B305" w:rsidR="00943AB8" w:rsidRDefault="00943AB8" w:rsidP="00943AB8">
      <w:pPr>
        <w:ind w:left="360"/>
      </w:pPr>
      <w:r>
        <w:t xml:space="preserve">Ausgabe: </w:t>
      </w:r>
    </w:p>
    <w:p w14:paraId="77C83576" w14:textId="706154E0" w:rsidR="00943AB8" w:rsidRDefault="00943AB8" w:rsidP="00943AB8">
      <w:pPr>
        <w:ind w:left="360"/>
      </w:pPr>
      <w:r w:rsidRPr="00943AB8">
        <w:rPr>
          <w:noProof/>
        </w:rPr>
        <w:drawing>
          <wp:inline distT="0" distB="0" distL="0" distR="0" wp14:anchorId="61020D09" wp14:editId="26BAEF42">
            <wp:extent cx="1962424" cy="590632"/>
            <wp:effectExtent l="0" t="0" r="0" b="0"/>
            <wp:docPr id="4716538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53879" name=""/>
                    <pic:cNvPicPr/>
                  </pic:nvPicPr>
                  <pic:blipFill>
                    <a:blip r:embed="rId36"/>
                    <a:stretch>
                      <a:fillRect/>
                    </a:stretch>
                  </pic:blipFill>
                  <pic:spPr>
                    <a:xfrm>
                      <a:off x="0" y="0"/>
                      <a:ext cx="1962424" cy="590632"/>
                    </a:xfrm>
                    <a:prstGeom prst="rect">
                      <a:avLst/>
                    </a:prstGeom>
                  </pic:spPr>
                </pic:pic>
              </a:graphicData>
            </a:graphic>
          </wp:inline>
        </w:drawing>
      </w:r>
    </w:p>
    <w:p w14:paraId="14FDD1F4" w14:textId="77777777" w:rsidR="00943AB8" w:rsidRPr="00943AB8" w:rsidRDefault="00943AB8" w:rsidP="00943AB8">
      <w:pPr>
        <w:ind w:left="360"/>
      </w:pPr>
      <w:r w:rsidRPr="00943AB8">
        <w:t>Erklärung:</w:t>
      </w:r>
    </w:p>
    <w:p w14:paraId="686C3396" w14:textId="77777777" w:rsidR="00943AB8" w:rsidRPr="00943AB8" w:rsidRDefault="00943AB8" w:rsidP="00943AB8">
      <w:pPr>
        <w:numPr>
          <w:ilvl w:val="0"/>
          <w:numId w:val="3"/>
        </w:numPr>
      </w:pPr>
      <w:r w:rsidRPr="00943AB8">
        <w:t>s = substitute (ersetzen)</w:t>
      </w:r>
    </w:p>
    <w:p w14:paraId="1A03F94E" w14:textId="77777777" w:rsidR="00943AB8" w:rsidRPr="00943AB8" w:rsidRDefault="00943AB8" w:rsidP="00943AB8">
      <w:pPr>
        <w:numPr>
          <w:ilvl w:val="0"/>
          <w:numId w:val="3"/>
        </w:numPr>
      </w:pPr>
      <w:r w:rsidRPr="00943AB8">
        <w:t>Welt → wird ersetzt</w:t>
      </w:r>
    </w:p>
    <w:p w14:paraId="257FE9D3" w14:textId="77777777" w:rsidR="00943AB8" w:rsidRPr="00943AB8" w:rsidRDefault="00943AB8" w:rsidP="00943AB8">
      <w:pPr>
        <w:numPr>
          <w:ilvl w:val="0"/>
          <w:numId w:val="3"/>
        </w:numPr>
      </w:pPr>
      <w:r w:rsidRPr="00943AB8">
        <w:t>Linux → neues Wort</w:t>
      </w:r>
    </w:p>
    <w:p w14:paraId="0B59FA45" w14:textId="14FC8A36" w:rsidR="00943AB8" w:rsidRDefault="00943AB8" w:rsidP="00943AB8">
      <w:pPr>
        <w:pStyle w:val="Listenabsatz"/>
        <w:numPr>
          <w:ilvl w:val="0"/>
          <w:numId w:val="1"/>
        </w:numPr>
      </w:pPr>
      <w:r w:rsidRPr="00153B28">
        <w:rPr>
          <w:highlight w:val="yellow"/>
        </w:rPr>
        <w:t>Awk</w:t>
      </w:r>
      <w:r>
        <w:t xml:space="preserve"> </w:t>
      </w:r>
      <w:r w:rsidRPr="00943AB8">
        <w:t>ist ein leistungsstarkes Tool zum Analysieren und Verarbeiten von Textspalten.</w:t>
      </w:r>
    </w:p>
    <w:p w14:paraId="24EB45A9" w14:textId="47D24173" w:rsidR="00943AB8" w:rsidRDefault="00943AB8" w:rsidP="00943AB8">
      <w:pPr>
        <w:ind w:left="360"/>
      </w:pPr>
      <w:r w:rsidRPr="00943AB8">
        <w:rPr>
          <w:noProof/>
        </w:rPr>
        <w:drawing>
          <wp:inline distT="0" distB="0" distL="0" distR="0" wp14:anchorId="6825BD2E" wp14:editId="0AD776D7">
            <wp:extent cx="4867954" cy="562053"/>
            <wp:effectExtent l="0" t="0" r="8890" b="9525"/>
            <wp:docPr id="16017873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87329" name=""/>
                    <pic:cNvPicPr/>
                  </pic:nvPicPr>
                  <pic:blipFill>
                    <a:blip r:embed="rId37"/>
                    <a:stretch>
                      <a:fillRect/>
                    </a:stretch>
                  </pic:blipFill>
                  <pic:spPr>
                    <a:xfrm>
                      <a:off x="0" y="0"/>
                      <a:ext cx="4867954" cy="562053"/>
                    </a:xfrm>
                    <a:prstGeom prst="rect">
                      <a:avLst/>
                    </a:prstGeom>
                  </pic:spPr>
                </pic:pic>
              </a:graphicData>
            </a:graphic>
          </wp:inline>
        </w:drawing>
      </w:r>
    </w:p>
    <w:p w14:paraId="43B75547" w14:textId="5115BD4A" w:rsidR="00943AB8" w:rsidRDefault="00943AB8" w:rsidP="00943AB8">
      <w:pPr>
        <w:ind w:left="360"/>
      </w:pPr>
      <w:r>
        <w:t xml:space="preserve">Ausgabe: </w:t>
      </w:r>
    </w:p>
    <w:p w14:paraId="39D5E2BA" w14:textId="0CAC1A6D" w:rsidR="00943AB8" w:rsidRDefault="00943AB8" w:rsidP="00943AB8">
      <w:pPr>
        <w:ind w:left="360"/>
      </w:pPr>
      <w:r w:rsidRPr="00943AB8">
        <w:rPr>
          <w:noProof/>
        </w:rPr>
        <w:drawing>
          <wp:inline distT="0" distB="0" distL="0" distR="0" wp14:anchorId="417E8111" wp14:editId="2D2A4F3B">
            <wp:extent cx="514422" cy="571580"/>
            <wp:effectExtent l="0" t="0" r="0" b="0"/>
            <wp:docPr id="574251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5120" name=""/>
                    <pic:cNvPicPr/>
                  </pic:nvPicPr>
                  <pic:blipFill>
                    <a:blip r:embed="rId38"/>
                    <a:stretch>
                      <a:fillRect/>
                    </a:stretch>
                  </pic:blipFill>
                  <pic:spPr>
                    <a:xfrm>
                      <a:off x="0" y="0"/>
                      <a:ext cx="514422" cy="571580"/>
                    </a:xfrm>
                    <a:prstGeom prst="rect">
                      <a:avLst/>
                    </a:prstGeom>
                  </pic:spPr>
                </pic:pic>
              </a:graphicData>
            </a:graphic>
          </wp:inline>
        </w:drawing>
      </w:r>
    </w:p>
    <w:p w14:paraId="653C7F3D" w14:textId="77777777" w:rsidR="00943AB8" w:rsidRPr="00943AB8" w:rsidRDefault="00943AB8" w:rsidP="00943AB8">
      <w:pPr>
        <w:ind w:left="360"/>
      </w:pPr>
      <w:r w:rsidRPr="00943AB8">
        <w:t>Erklärung:</w:t>
      </w:r>
    </w:p>
    <w:p w14:paraId="5CEA24BF" w14:textId="77777777" w:rsidR="00943AB8" w:rsidRPr="00943AB8" w:rsidRDefault="00943AB8" w:rsidP="00943AB8">
      <w:pPr>
        <w:numPr>
          <w:ilvl w:val="0"/>
          <w:numId w:val="4"/>
        </w:numPr>
      </w:pPr>
      <w:r w:rsidRPr="00943AB8">
        <w:t>$1 = erste Spalte</w:t>
      </w:r>
    </w:p>
    <w:p w14:paraId="1D908835" w14:textId="77777777" w:rsidR="00943AB8" w:rsidRPr="00943AB8" w:rsidRDefault="00943AB8" w:rsidP="00943AB8">
      <w:pPr>
        <w:numPr>
          <w:ilvl w:val="0"/>
          <w:numId w:val="4"/>
        </w:numPr>
      </w:pPr>
      <w:r w:rsidRPr="00943AB8">
        <w:t>$2 = zweite Spalte</w:t>
      </w:r>
    </w:p>
    <w:p w14:paraId="7BB4C21B" w14:textId="10B648AA" w:rsidR="00943AB8" w:rsidRDefault="00FE68E8" w:rsidP="00FE68E8">
      <w:pPr>
        <w:pStyle w:val="Listenabsatz"/>
        <w:numPr>
          <w:ilvl w:val="0"/>
          <w:numId w:val="1"/>
        </w:numPr>
      </w:pPr>
      <w:r w:rsidRPr="00153B28">
        <w:rPr>
          <w:highlight w:val="yellow"/>
        </w:rPr>
        <w:t>Grep</w:t>
      </w:r>
      <w:r>
        <w:t xml:space="preserve"> </w:t>
      </w:r>
      <w:r w:rsidRPr="00FE68E8">
        <w:t>sucht nach bestimmten Wörtern oder Mustern in Texten.</w:t>
      </w:r>
    </w:p>
    <w:p w14:paraId="3A20BCFF" w14:textId="63BC78E3" w:rsidR="00FE68E8" w:rsidRDefault="00FE68E8" w:rsidP="00FE68E8">
      <w:pPr>
        <w:ind w:left="360"/>
      </w:pPr>
      <w:r w:rsidRPr="00FE68E8">
        <w:rPr>
          <w:noProof/>
        </w:rPr>
        <w:lastRenderedPageBreak/>
        <w:drawing>
          <wp:inline distT="0" distB="0" distL="0" distR="0" wp14:anchorId="507690C1" wp14:editId="6F9C125A">
            <wp:extent cx="4067743" cy="514422"/>
            <wp:effectExtent l="0" t="0" r="0" b="0"/>
            <wp:docPr id="18237069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06937" name=""/>
                    <pic:cNvPicPr/>
                  </pic:nvPicPr>
                  <pic:blipFill>
                    <a:blip r:embed="rId39"/>
                    <a:stretch>
                      <a:fillRect/>
                    </a:stretch>
                  </pic:blipFill>
                  <pic:spPr>
                    <a:xfrm>
                      <a:off x="0" y="0"/>
                      <a:ext cx="4067743" cy="514422"/>
                    </a:xfrm>
                    <a:prstGeom prst="rect">
                      <a:avLst/>
                    </a:prstGeom>
                  </pic:spPr>
                </pic:pic>
              </a:graphicData>
            </a:graphic>
          </wp:inline>
        </w:drawing>
      </w:r>
    </w:p>
    <w:p w14:paraId="2BB10679" w14:textId="067C8F45" w:rsidR="005A5557" w:rsidRDefault="005A5557" w:rsidP="00FE68E8">
      <w:pPr>
        <w:ind w:left="360"/>
      </w:pPr>
      <w:r>
        <w:t xml:space="preserve">Ausgabe: </w:t>
      </w:r>
    </w:p>
    <w:p w14:paraId="1B2DBCC0" w14:textId="3D19CBC1" w:rsidR="005A5557" w:rsidRDefault="005A5557" w:rsidP="00FE68E8">
      <w:pPr>
        <w:ind w:left="360"/>
      </w:pPr>
      <w:r w:rsidRPr="005A5557">
        <w:rPr>
          <w:noProof/>
        </w:rPr>
        <w:drawing>
          <wp:inline distT="0" distB="0" distL="0" distR="0" wp14:anchorId="21AA8CC0" wp14:editId="26E65FDE">
            <wp:extent cx="1657581" cy="676369"/>
            <wp:effectExtent l="0" t="0" r="0" b="9525"/>
            <wp:docPr id="20359583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58354" name=""/>
                    <pic:cNvPicPr/>
                  </pic:nvPicPr>
                  <pic:blipFill>
                    <a:blip r:embed="rId40"/>
                    <a:stretch>
                      <a:fillRect/>
                    </a:stretch>
                  </pic:blipFill>
                  <pic:spPr>
                    <a:xfrm>
                      <a:off x="0" y="0"/>
                      <a:ext cx="1657581" cy="676369"/>
                    </a:xfrm>
                    <a:prstGeom prst="rect">
                      <a:avLst/>
                    </a:prstGeom>
                  </pic:spPr>
                </pic:pic>
              </a:graphicData>
            </a:graphic>
          </wp:inline>
        </w:drawing>
      </w:r>
    </w:p>
    <w:p w14:paraId="50EE05E3" w14:textId="64F85AFC" w:rsidR="005A5557" w:rsidRDefault="005A5557" w:rsidP="00FE68E8">
      <w:pPr>
        <w:ind w:left="360"/>
      </w:pPr>
      <w:r w:rsidRPr="005A5557">
        <w:t xml:space="preserve">Alle Zeilen mit </w:t>
      </w:r>
      <w:r w:rsidRPr="005A5557">
        <w:rPr>
          <w:b/>
          <w:bCs/>
        </w:rPr>
        <w:t>„hallo“</w:t>
      </w:r>
      <w:r w:rsidRPr="005A5557">
        <w:t xml:space="preserve"> werden angezeigt.</w:t>
      </w:r>
    </w:p>
    <w:p w14:paraId="59BBB93D" w14:textId="46893BAA" w:rsidR="005A5557" w:rsidRDefault="005A5557" w:rsidP="00FE68E8">
      <w:pPr>
        <w:ind w:left="360"/>
      </w:pPr>
      <w:r w:rsidRPr="005A5557">
        <w:rPr>
          <w:noProof/>
        </w:rPr>
        <w:drawing>
          <wp:inline distT="0" distB="0" distL="0" distR="0" wp14:anchorId="19C2CCCA" wp14:editId="613727AA">
            <wp:extent cx="3753374" cy="714475"/>
            <wp:effectExtent l="0" t="0" r="0" b="9525"/>
            <wp:docPr id="742903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0319" name=""/>
                    <pic:cNvPicPr/>
                  </pic:nvPicPr>
                  <pic:blipFill>
                    <a:blip r:embed="rId41"/>
                    <a:stretch>
                      <a:fillRect/>
                    </a:stretch>
                  </pic:blipFill>
                  <pic:spPr>
                    <a:xfrm>
                      <a:off x="0" y="0"/>
                      <a:ext cx="3753374" cy="714475"/>
                    </a:xfrm>
                    <a:prstGeom prst="rect">
                      <a:avLst/>
                    </a:prstGeom>
                  </pic:spPr>
                </pic:pic>
              </a:graphicData>
            </a:graphic>
          </wp:inline>
        </w:drawing>
      </w:r>
    </w:p>
    <w:p w14:paraId="717284D7" w14:textId="77777777" w:rsidR="005A5557" w:rsidRPr="005A5557" w:rsidRDefault="005A5557" w:rsidP="005A5557">
      <w:pPr>
        <w:ind w:left="360"/>
      </w:pPr>
      <w:r w:rsidRPr="005A5557">
        <w:t xml:space="preserve">Zeigt alle Zeilen </w:t>
      </w:r>
      <w:r w:rsidRPr="005A5557">
        <w:rPr>
          <w:b/>
          <w:bCs/>
        </w:rPr>
        <w:t>ohne „root“</w:t>
      </w:r>
      <w:r w:rsidRPr="005A5557">
        <w:t>.</w:t>
      </w:r>
    </w:p>
    <w:p w14:paraId="4FA82C2A" w14:textId="77777777" w:rsidR="005A5557" w:rsidRDefault="005A5557" w:rsidP="00FE68E8">
      <w:pPr>
        <w:ind w:left="360"/>
      </w:pPr>
    </w:p>
    <w:p w14:paraId="4CDB38AF" w14:textId="5F19F8FD" w:rsidR="00486939" w:rsidRDefault="00486939" w:rsidP="00486939">
      <w:pPr>
        <w:pStyle w:val="Listenabsatz"/>
        <w:numPr>
          <w:ilvl w:val="0"/>
          <w:numId w:val="1"/>
        </w:numPr>
      </w:pPr>
      <w:r>
        <w:t xml:space="preserve">Mehrere Tools kombinieren </w:t>
      </w:r>
    </w:p>
    <w:p w14:paraId="696C13DA" w14:textId="0176B84E" w:rsidR="00486939" w:rsidRDefault="00486939" w:rsidP="00486939">
      <w:pPr>
        <w:ind w:left="360"/>
      </w:pPr>
      <w:r w:rsidRPr="00486939">
        <w:rPr>
          <w:noProof/>
        </w:rPr>
        <w:drawing>
          <wp:inline distT="0" distB="0" distL="0" distR="0" wp14:anchorId="42894B2C" wp14:editId="2834976A">
            <wp:extent cx="5760720" cy="440055"/>
            <wp:effectExtent l="0" t="0" r="0" b="0"/>
            <wp:docPr id="18293741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74184" name=""/>
                    <pic:cNvPicPr/>
                  </pic:nvPicPr>
                  <pic:blipFill>
                    <a:blip r:embed="rId42"/>
                    <a:stretch>
                      <a:fillRect/>
                    </a:stretch>
                  </pic:blipFill>
                  <pic:spPr>
                    <a:xfrm>
                      <a:off x="0" y="0"/>
                      <a:ext cx="5760720" cy="440055"/>
                    </a:xfrm>
                    <a:prstGeom prst="rect">
                      <a:avLst/>
                    </a:prstGeom>
                  </pic:spPr>
                </pic:pic>
              </a:graphicData>
            </a:graphic>
          </wp:inline>
        </w:drawing>
      </w:r>
    </w:p>
    <w:p w14:paraId="7EDAC1B9" w14:textId="77777777" w:rsidR="00486939" w:rsidRPr="00486939" w:rsidRDefault="00486939" w:rsidP="00486939">
      <w:pPr>
        <w:ind w:left="360"/>
      </w:pPr>
      <w:r w:rsidRPr="00486939">
        <w:t>Ergebnis:</w:t>
      </w:r>
    </w:p>
    <w:p w14:paraId="2946DD85" w14:textId="77777777" w:rsidR="00486939" w:rsidRPr="00486939" w:rsidRDefault="00486939" w:rsidP="00486939">
      <w:pPr>
        <w:numPr>
          <w:ilvl w:val="0"/>
          <w:numId w:val="5"/>
        </w:numPr>
      </w:pPr>
      <w:r w:rsidRPr="00486939">
        <w:t>cat → Datei lesen</w:t>
      </w:r>
    </w:p>
    <w:p w14:paraId="1EAD03AC" w14:textId="77777777" w:rsidR="00486939" w:rsidRPr="00486939" w:rsidRDefault="00486939" w:rsidP="00486939">
      <w:pPr>
        <w:numPr>
          <w:ilvl w:val="0"/>
          <w:numId w:val="5"/>
        </w:numPr>
      </w:pPr>
      <w:r w:rsidRPr="00486939">
        <w:t>grep -v root → root entfernen</w:t>
      </w:r>
    </w:p>
    <w:p w14:paraId="6E72947B" w14:textId="77777777" w:rsidR="00486939" w:rsidRPr="00486939" w:rsidRDefault="00486939" w:rsidP="00486939">
      <w:pPr>
        <w:numPr>
          <w:ilvl w:val="0"/>
          <w:numId w:val="5"/>
        </w:numPr>
      </w:pPr>
      <w:r w:rsidRPr="00486939">
        <w:t>cut → nur Benutzernamen anzeigen</w:t>
      </w:r>
    </w:p>
    <w:p w14:paraId="4152BB64" w14:textId="24C9DFE7" w:rsidR="00486939" w:rsidRDefault="00153B28" w:rsidP="00486939">
      <w:pPr>
        <w:ind w:left="360"/>
      </w:pPr>
      <w:r>
        <w:t xml:space="preserve">Zusammenfassung von den verschieden Funktionen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4588"/>
      </w:tblGrid>
      <w:tr w:rsidR="00153B28" w:rsidRPr="00153B28" w14:paraId="2EC7D7F8" w14:textId="77777777">
        <w:trPr>
          <w:tblHeader/>
          <w:tblCellSpacing w:w="15" w:type="dxa"/>
        </w:trPr>
        <w:tc>
          <w:tcPr>
            <w:tcW w:w="0" w:type="auto"/>
            <w:vAlign w:val="center"/>
            <w:hideMark/>
          </w:tcPr>
          <w:p w14:paraId="59E1680C" w14:textId="77777777" w:rsidR="00153B28" w:rsidRPr="00153B28" w:rsidRDefault="00153B28" w:rsidP="00153B28">
            <w:pPr>
              <w:ind w:left="360"/>
              <w:rPr>
                <w:b/>
                <w:bCs/>
              </w:rPr>
            </w:pPr>
            <w:r w:rsidRPr="00153B28">
              <w:rPr>
                <w:b/>
                <w:bCs/>
              </w:rPr>
              <w:t>Befehl</w:t>
            </w:r>
          </w:p>
        </w:tc>
        <w:tc>
          <w:tcPr>
            <w:tcW w:w="0" w:type="auto"/>
            <w:vAlign w:val="center"/>
            <w:hideMark/>
          </w:tcPr>
          <w:p w14:paraId="37616761" w14:textId="77777777" w:rsidR="00153B28" w:rsidRPr="00153B28" w:rsidRDefault="00153B28" w:rsidP="00153B28">
            <w:pPr>
              <w:ind w:left="360"/>
              <w:rPr>
                <w:b/>
                <w:bCs/>
              </w:rPr>
            </w:pPr>
            <w:r w:rsidRPr="00153B28">
              <w:rPr>
                <w:b/>
                <w:bCs/>
              </w:rPr>
              <w:t>Funktion</w:t>
            </w:r>
          </w:p>
        </w:tc>
      </w:tr>
      <w:tr w:rsidR="00153B28" w:rsidRPr="00153B28" w14:paraId="56E93CC1" w14:textId="77777777">
        <w:trPr>
          <w:tblCellSpacing w:w="15" w:type="dxa"/>
        </w:trPr>
        <w:tc>
          <w:tcPr>
            <w:tcW w:w="0" w:type="auto"/>
            <w:vAlign w:val="center"/>
            <w:hideMark/>
          </w:tcPr>
          <w:p w14:paraId="43B515DE" w14:textId="77777777" w:rsidR="00153B28" w:rsidRPr="00153B28" w:rsidRDefault="00153B28" w:rsidP="00153B28">
            <w:pPr>
              <w:ind w:left="360"/>
            </w:pPr>
            <w:r w:rsidRPr="00153B28">
              <w:t>tr</w:t>
            </w:r>
          </w:p>
        </w:tc>
        <w:tc>
          <w:tcPr>
            <w:tcW w:w="0" w:type="auto"/>
            <w:vAlign w:val="center"/>
            <w:hideMark/>
          </w:tcPr>
          <w:p w14:paraId="1514B826" w14:textId="77777777" w:rsidR="00153B28" w:rsidRPr="00153B28" w:rsidRDefault="00153B28" w:rsidP="00153B28">
            <w:pPr>
              <w:ind w:left="360"/>
            </w:pPr>
            <w:r w:rsidRPr="00153B28">
              <w:t>Zeichen ersetzen oder löschen</w:t>
            </w:r>
          </w:p>
        </w:tc>
      </w:tr>
      <w:tr w:rsidR="00153B28" w:rsidRPr="00153B28" w14:paraId="0BDD7C97" w14:textId="77777777">
        <w:trPr>
          <w:tblCellSpacing w:w="15" w:type="dxa"/>
        </w:trPr>
        <w:tc>
          <w:tcPr>
            <w:tcW w:w="0" w:type="auto"/>
            <w:vAlign w:val="center"/>
            <w:hideMark/>
          </w:tcPr>
          <w:p w14:paraId="4CCCA5BC" w14:textId="77777777" w:rsidR="00153B28" w:rsidRPr="00153B28" w:rsidRDefault="00153B28" w:rsidP="00153B28">
            <w:pPr>
              <w:ind w:left="360"/>
            </w:pPr>
            <w:r w:rsidRPr="00153B28">
              <w:t>cut</w:t>
            </w:r>
          </w:p>
        </w:tc>
        <w:tc>
          <w:tcPr>
            <w:tcW w:w="0" w:type="auto"/>
            <w:vAlign w:val="center"/>
            <w:hideMark/>
          </w:tcPr>
          <w:p w14:paraId="61FEED2B" w14:textId="77777777" w:rsidR="00153B28" w:rsidRPr="00153B28" w:rsidRDefault="00153B28" w:rsidP="00153B28">
            <w:pPr>
              <w:ind w:left="360"/>
            </w:pPr>
            <w:r w:rsidRPr="00153B28">
              <w:t>Spalten aus Text ausschneiden</w:t>
            </w:r>
          </w:p>
        </w:tc>
      </w:tr>
      <w:tr w:rsidR="00153B28" w:rsidRPr="00153B28" w14:paraId="033B4333" w14:textId="77777777">
        <w:trPr>
          <w:tblCellSpacing w:w="15" w:type="dxa"/>
        </w:trPr>
        <w:tc>
          <w:tcPr>
            <w:tcW w:w="0" w:type="auto"/>
            <w:vAlign w:val="center"/>
            <w:hideMark/>
          </w:tcPr>
          <w:p w14:paraId="4B016AE5" w14:textId="77777777" w:rsidR="00153B28" w:rsidRPr="00153B28" w:rsidRDefault="00153B28" w:rsidP="00153B28">
            <w:pPr>
              <w:ind w:left="360"/>
            </w:pPr>
            <w:r w:rsidRPr="00153B28">
              <w:t>sed</w:t>
            </w:r>
          </w:p>
        </w:tc>
        <w:tc>
          <w:tcPr>
            <w:tcW w:w="0" w:type="auto"/>
            <w:vAlign w:val="center"/>
            <w:hideMark/>
          </w:tcPr>
          <w:p w14:paraId="106EBC52" w14:textId="77777777" w:rsidR="00153B28" w:rsidRPr="00153B28" w:rsidRDefault="00153B28" w:rsidP="00153B28">
            <w:pPr>
              <w:ind w:left="360"/>
            </w:pPr>
            <w:r w:rsidRPr="00153B28">
              <w:t>Text verändern oder ersetzen</w:t>
            </w:r>
          </w:p>
        </w:tc>
      </w:tr>
      <w:tr w:rsidR="00153B28" w:rsidRPr="00153B28" w14:paraId="3F798082" w14:textId="77777777">
        <w:trPr>
          <w:tblCellSpacing w:w="15" w:type="dxa"/>
        </w:trPr>
        <w:tc>
          <w:tcPr>
            <w:tcW w:w="0" w:type="auto"/>
            <w:vAlign w:val="center"/>
            <w:hideMark/>
          </w:tcPr>
          <w:p w14:paraId="138DB1DA" w14:textId="77777777" w:rsidR="00153B28" w:rsidRPr="00153B28" w:rsidRDefault="00153B28" w:rsidP="00153B28">
            <w:pPr>
              <w:ind w:left="360"/>
            </w:pPr>
            <w:r w:rsidRPr="00153B28">
              <w:t>awk</w:t>
            </w:r>
          </w:p>
        </w:tc>
        <w:tc>
          <w:tcPr>
            <w:tcW w:w="0" w:type="auto"/>
            <w:vAlign w:val="center"/>
            <w:hideMark/>
          </w:tcPr>
          <w:p w14:paraId="3DECC620" w14:textId="77777777" w:rsidR="00153B28" w:rsidRPr="00153B28" w:rsidRDefault="00153B28" w:rsidP="00153B28">
            <w:pPr>
              <w:ind w:left="360"/>
            </w:pPr>
            <w:r w:rsidRPr="00153B28">
              <w:t>Text analysieren und Spalten verarbeiten</w:t>
            </w:r>
          </w:p>
        </w:tc>
      </w:tr>
      <w:tr w:rsidR="00153B28" w:rsidRPr="00153B28" w14:paraId="6B6BD19F" w14:textId="77777777">
        <w:trPr>
          <w:tblCellSpacing w:w="15" w:type="dxa"/>
        </w:trPr>
        <w:tc>
          <w:tcPr>
            <w:tcW w:w="0" w:type="auto"/>
            <w:vAlign w:val="center"/>
            <w:hideMark/>
          </w:tcPr>
          <w:p w14:paraId="3343CE9F" w14:textId="77777777" w:rsidR="00153B28" w:rsidRPr="00153B28" w:rsidRDefault="00153B28" w:rsidP="00153B28">
            <w:pPr>
              <w:ind w:left="360"/>
            </w:pPr>
            <w:r w:rsidRPr="00153B28">
              <w:t>grep</w:t>
            </w:r>
          </w:p>
        </w:tc>
        <w:tc>
          <w:tcPr>
            <w:tcW w:w="0" w:type="auto"/>
            <w:vAlign w:val="center"/>
            <w:hideMark/>
          </w:tcPr>
          <w:p w14:paraId="4B5A89F8" w14:textId="77777777" w:rsidR="00153B28" w:rsidRPr="00153B28" w:rsidRDefault="00153B28" w:rsidP="00153B28">
            <w:pPr>
              <w:ind w:left="360"/>
            </w:pPr>
            <w:r w:rsidRPr="00153B28">
              <w:t>nach Textmustern suchen</w:t>
            </w:r>
          </w:p>
        </w:tc>
      </w:tr>
    </w:tbl>
    <w:p w14:paraId="314CD69E" w14:textId="77777777" w:rsidR="00153B28" w:rsidRDefault="00153B28" w:rsidP="00486939">
      <w:pPr>
        <w:ind w:left="360"/>
      </w:pPr>
    </w:p>
    <w:p w14:paraId="02B1C16A" w14:textId="195E3767" w:rsidR="003D024F" w:rsidRDefault="00D631DF" w:rsidP="00D631DF">
      <w:pPr>
        <w:pStyle w:val="berschrift2"/>
      </w:pPr>
      <w:bookmarkStart w:id="13" w:name="_Toc225359826"/>
      <w:r>
        <w:lastRenderedPageBreak/>
        <w:t>Teil 2</w:t>
      </w:r>
      <w:bookmarkEnd w:id="13"/>
      <w:r>
        <w:t xml:space="preserve"> </w:t>
      </w:r>
    </w:p>
    <w:p w14:paraId="277DAF52" w14:textId="06467BDD" w:rsidR="00D631DF" w:rsidRDefault="00D631DF" w:rsidP="00D631DF">
      <w:pPr>
        <w:pStyle w:val="berschrift3"/>
      </w:pPr>
      <w:bookmarkStart w:id="14" w:name="_Toc225359827"/>
      <w:r w:rsidRPr="00D631DF">
        <w:t>Kontrollstrukturen</w:t>
      </w:r>
      <w:bookmarkEnd w:id="14"/>
    </w:p>
    <w:p w14:paraId="2E158003" w14:textId="2847F6DE" w:rsidR="00D631DF" w:rsidRDefault="00C232A9" w:rsidP="00D631DF">
      <w:r w:rsidRPr="00C232A9">
        <w:t>Kontrollstrukturen steuern den Ablauf eines Bash-Skripts.</w:t>
      </w:r>
    </w:p>
    <w:p w14:paraId="02719CD1" w14:textId="77777777" w:rsidR="00C232A9" w:rsidRPr="00C232A9" w:rsidRDefault="00C232A9" w:rsidP="00C232A9">
      <w:pPr>
        <w:rPr>
          <w:b/>
          <w:bCs/>
        </w:rPr>
      </w:pPr>
      <w:r w:rsidRPr="00C232A9">
        <w:rPr>
          <w:b/>
          <w:bCs/>
        </w:rPr>
        <w:t>if / then / else / elif</w:t>
      </w:r>
    </w:p>
    <w:p w14:paraId="5B99ADCE" w14:textId="77777777" w:rsidR="00C232A9" w:rsidRPr="00C232A9" w:rsidRDefault="00C232A9" w:rsidP="00C232A9">
      <w:r w:rsidRPr="00C232A9">
        <w:t>Mit if werden Bedingungen überprüft:</w:t>
      </w:r>
    </w:p>
    <w:p w14:paraId="7DD7AC77" w14:textId="1B1669E8" w:rsidR="00C232A9" w:rsidRDefault="00C232A9" w:rsidP="00D631DF">
      <w:r w:rsidRPr="00C232A9">
        <w:rPr>
          <w:noProof/>
        </w:rPr>
        <w:drawing>
          <wp:inline distT="0" distB="0" distL="0" distR="0" wp14:anchorId="45E9A693" wp14:editId="2FA81F35">
            <wp:extent cx="2057415" cy="1419235"/>
            <wp:effectExtent l="0" t="0" r="0" b="9525"/>
            <wp:docPr id="15239945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94548" name=""/>
                    <pic:cNvPicPr/>
                  </pic:nvPicPr>
                  <pic:blipFill>
                    <a:blip r:embed="rId43"/>
                    <a:stretch>
                      <a:fillRect/>
                    </a:stretch>
                  </pic:blipFill>
                  <pic:spPr>
                    <a:xfrm>
                      <a:off x="0" y="0"/>
                      <a:ext cx="2057415" cy="1419235"/>
                    </a:xfrm>
                    <a:prstGeom prst="rect">
                      <a:avLst/>
                    </a:prstGeom>
                  </pic:spPr>
                </pic:pic>
              </a:graphicData>
            </a:graphic>
          </wp:inline>
        </w:drawing>
      </w:r>
    </w:p>
    <w:p w14:paraId="11EC48F2" w14:textId="77777777" w:rsidR="00C232A9" w:rsidRPr="00C232A9" w:rsidRDefault="00C232A9" w:rsidP="00C232A9">
      <w:r w:rsidRPr="00C232A9">
        <w:t>Verwendung:</w:t>
      </w:r>
    </w:p>
    <w:p w14:paraId="30B716A0" w14:textId="77777777" w:rsidR="00C232A9" w:rsidRPr="00C232A9" w:rsidRDefault="00C232A9" w:rsidP="00C232A9">
      <w:pPr>
        <w:numPr>
          <w:ilvl w:val="0"/>
          <w:numId w:val="6"/>
        </w:numPr>
      </w:pPr>
      <w:r w:rsidRPr="00C232A9">
        <w:t>Entscheidungen treffen</w:t>
      </w:r>
    </w:p>
    <w:p w14:paraId="7AEBC021" w14:textId="77777777" w:rsidR="00C232A9" w:rsidRPr="00C232A9" w:rsidRDefault="00C232A9" w:rsidP="00C232A9">
      <w:pPr>
        <w:numPr>
          <w:ilvl w:val="0"/>
          <w:numId w:val="6"/>
        </w:numPr>
      </w:pPr>
      <w:r w:rsidRPr="00C232A9">
        <w:t>Bedingungen prüfen (z. B. Dateien vorhanden, Zahlen vergleichen)</w:t>
      </w:r>
    </w:p>
    <w:p w14:paraId="3227E5F4" w14:textId="77777777" w:rsidR="00C232A9" w:rsidRDefault="00C232A9" w:rsidP="00D631DF"/>
    <w:p w14:paraId="6BD1C4C7" w14:textId="1155C6E8" w:rsidR="00C232A9" w:rsidRPr="00C232A9" w:rsidRDefault="00C232A9" w:rsidP="00C232A9">
      <w:pPr>
        <w:rPr>
          <w:b/>
          <w:bCs/>
        </w:rPr>
      </w:pPr>
      <w:r>
        <w:rPr>
          <w:b/>
          <w:bCs/>
        </w:rPr>
        <w:t>S</w:t>
      </w:r>
      <w:r w:rsidRPr="00C232A9">
        <w:rPr>
          <w:b/>
          <w:bCs/>
        </w:rPr>
        <w:t>chleifen</w:t>
      </w:r>
    </w:p>
    <w:p w14:paraId="6976E453" w14:textId="77777777" w:rsidR="00C232A9" w:rsidRPr="00C232A9" w:rsidRDefault="00C232A9" w:rsidP="00C232A9">
      <w:pPr>
        <w:rPr>
          <w:b/>
          <w:bCs/>
        </w:rPr>
      </w:pPr>
      <w:r w:rsidRPr="00C232A9">
        <w:rPr>
          <w:b/>
          <w:bCs/>
        </w:rPr>
        <w:t>for-Schleife</w:t>
      </w:r>
    </w:p>
    <w:p w14:paraId="112242DC" w14:textId="77777777" w:rsidR="00C232A9" w:rsidRPr="00C232A9" w:rsidRDefault="00C232A9" w:rsidP="00C232A9">
      <w:r w:rsidRPr="00C232A9">
        <w:t>Wird verwendet, wenn die Anzahl Durchläufe bekannt ist:</w:t>
      </w:r>
    </w:p>
    <w:p w14:paraId="787B4C11" w14:textId="2016A723" w:rsidR="00C232A9" w:rsidRDefault="00735712" w:rsidP="00D631DF">
      <w:r w:rsidRPr="00735712">
        <w:rPr>
          <w:noProof/>
        </w:rPr>
        <w:drawing>
          <wp:inline distT="0" distB="0" distL="0" distR="0" wp14:anchorId="2016A356" wp14:editId="1F84E7DF">
            <wp:extent cx="2324424" cy="1667108"/>
            <wp:effectExtent l="0" t="0" r="0" b="9525"/>
            <wp:docPr id="234275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7552" name=""/>
                    <pic:cNvPicPr/>
                  </pic:nvPicPr>
                  <pic:blipFill>
                    <a:blip r:embed="rId44"/>
                    <a:stretch>
                      <a:fillRect/>
                    </a:stretch>
                  </pic:blipFill>
                  <pic:spPr>
                    <a:xfrm>
                      <a:off x="0" y="0"/>
                      <a:ext cx="2324424" cy="1667108"/>
                    </a:xfrm>
                    <a:prstGeom prst="rect">
                      <a:avLst/>
                    </a:prstGeom>
                  </pic:spPr>
                </pic:pic>
              </a:graphicData>
            </a:graphic>
          </wp:inline>
        </w:drawing>
      </w:r>
    </w:p>
    <w:p w14:paraId="7E1282C8" w14:textId="77777777" w:rsidR="008856DD" w:rsidRDefault="008856DD" w:rsidP="00D631DF"/>
    <w:p w14:paraId="06ACC5E6" w14:textId="77777777" w:rsidR="008856DD" w:rsidRPr="008856DD" w:rsidRDefault="008856DD" w:rsidP="008856DD">
      <w:pPr>
        <w:rPr>
          <w:b/>
          <w:bCs/>
        </w:rPr>
      </w:pPr>
      <w:r w:rsidRPr="008856DD">
        <w:rPr>
          <w:b/>
          <w:bCs/>
        </w:rPr>
        <w:t>while-Schleife</w:t>
      </w:r>
    </w:p>
    <w:p w14:paraId="2D30CD1E" w14:textId="77777777" w:rsidR="008856DD" w:rsidRPr="008856DD" w:rsidRDefault="008856DD" w:rsidP="008856DD">
      <w:r w:rsidRPr="008856DD">
        <w:t>Wird verwendet, solange eine Bedingung wahr ist:</w:t>
      </w:r>
    </w:p>
    <w:p w14:paraId="7FF949A2" w14:textId="05A2BA32" w:rsidR="008856DD" w:rsidRDefault="008856DD" w:rsidP="00D631DF">
      <w:r w:rsidRPr="008856DD">
        <w:rPr>
          <w:noProof/>
        </w:rPr>
        <w:lastRenderedPageBreak/>
        <w:drawing>
          <wp:inline distT="0" distB="0" distL="0" distR="0" wp14:anchorId="4ECDBBEC" wp14:editId="45AF2992">
            <wp:extent cx="1724038" cy="1209684"/>
            <wp:effectExtent l="0" t="0" r="9525" b="9525"/>
            <wp:docPr id="2069758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5840" name=""/>
                    <pic:cNvPicPr/>
                  </pic:nvPicPr>
                  <pic:blipFill>
                    <a:blip r:embed="rId45"/>
                    <a:stretch>
                      <a:fillRect/>
                    </a:stretch>
                  </pic:blipFill>
                  <pic:spPr>
                    <a:xfrm>
                      <a:off x="0" y="0"/>
                      <a:ext cx="1724038" cy="1209684"/>
                    </a:xfrm>
                    <a:prstGeom prst="rect">
                      <a:avLst/>
                    </a:prstGeom>
                  </pic:spPr>
                </pic:pic>
              </a:graphicData>
            </a:graphic>
          </wp:inline>
        </w:drawing>
      </w:r>
    </w:p>
    <w:p w14:paraId="3D81E8EB" w14:textId="1F069FC6" w:rsidR="008856DD" w:rsidRDefault="008856DD" w:rsidP="008856DD">
      <w:pPr>
        <w:pStyle w:val="berschrift3"/>
      </w:pPr>
      <w:bookmarkStart w:id="15" w:name="_Toc225359828"/>
      <w:r>
        <w:t xml:space="preserve">Ausgaben </w:t>
      </w:r>
      <w:r w:rsidRPr="008856DD">
        <w:t>Inform.kanalstdin</w:t>
      </w:r>
      <w:bookmarkEnd w:id="15"/>
    </w:p>
    <w:p w14:paraId="064978FD" w14:textId="77777777" w:rsidR="008856DD" w:rsidRPr="008856DD" w:rsidRDefault="008856DD" w:rsidP="008856DD">
      <w:r w:rsidRPr="008856DD">
        <w:t>Linux verwendet drei Standard-Datenströme:</w:t>
      </w:r>
    </w:p>
    <w:tbl>
      <w:tblPr>
        <w:tblStyle w:val="Gitternetztabelle4Akzent1"/>
        <w:tblW w:w="5462" w:type="dxa"/>
        <w:tblLook w:val="04A0" w:firstRow="1" w:lastRow="0" w:firstColumn="1" w:lastColumn="0" w:noHBand="0" w:noVBand="1"/>
      </w:tblPr>
      <w:tblGrid>
        <w:gridCol w:w="1213"/>
        <w:gridCol w:w="2703"/>
        <w:gridCol w:w="1546"/>
      </w:tblGrid>
      <w:tr w:rsidR="008856DD" w:rsidRPr="008856DD" w14:paraId="40CAF2D0" w14:textId="77777777" w:rsidTr="008856DD">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4BB33CE1" w14:textId="77777777" w:rsidR="008856DD" w:rsidRPr="008856DD" w:rsidRDefault="008856DD" w:rsidP="008856DD">
            <w:pPr>
              <w:spacing w:after="160" w:line="278" w:lineRule="auto"/>
            </w:pPr>
            <w:r w:rsidRPr="008856DD">
              <w:t>Kanal</w:t>
            </w:r>
          </w:p>
        </w:tc>
        <w:tc>
          <w:tcPr>
            <w:tcW w:w="0" w:type="auto"/>
            <w:hideMark/>
          </w:tcPr>
          <w:p w14:paraId="36335BB4" w14:textId="77777777" w:rsidR="008856DD" w:rsidRPr="008856DD" w:rsidRDefault="008856DD" w:rsidP="008856DD">
            <w:pPr>
              <w:spacing w:after="160" w:line="278" w:lineRule="auto"/>
              <w:cnfStyle w:val="100000000000" w:firstRow="1" w:lastRow="0" w:firstColumn="0" w:lastColumn="0" w:oddVBand="0" w:evenVBand="0" w:oddHBand="0" w:evenHBand="0" w:firstRowFirstColumn="0" w:firstRowLastColumn="0" w:lastRowFirstColumn="0" w:lastRowLastColumn="0"/>
            </w:pPr>
            <w:r w:rsidRPr="008856DD">
              <w:t>Bedeutung</w:t>
            </w:r>
          </w:p>
        </w:tc>
        <w:tc>
          <w:tcPr>
            <w:tcW w:w="0" w:type="auto"/>
            <w:hideMark/>
          </w:tcPr>
          <w:p w14:paraId="6B51EBAB" w14:textId="77777777" w:rsidR="008856DD" w:rsidRPr="008856DD" w:rsidRDefault="008856DD" w:rsidP="008856DD">
            <w:pPr>
              <w:spacing w:after="160" w:line="278" w:lineRule="auto"/>
              <w:cnfStyle w:val="100000000000" w:firstRow="1" w:lastRow="0" w:firstColumn="0" w:lastColumn="0" w:oddVBand="0" w:evenVBand="0" w:oddHBand="0" w:evenHBand="0" w:firstRowFirstColumn="0" w:firstRowLastColumn="0" w:lastRowFirstColumn="0" w:lastRowLastColumn="0"/>
            </w:pPr>
            <w:r w:rsidRPr="008856DD">
              <w:t>Nummer</w:t>
            </w:r>
          </w:p>
        </w:tc>
      </w:tr>
      <w:tr w:rsidR="008856DD" w:rsidRPr="008856DD" w14:paraId="3BBCA7D6" w14:textId="77777777" w:rsidTr="008856DD">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44D1DA6C" w14:textId="77777777" w:rsidR="008856DD" w:rsidRPr="008856DD" w:rsidRDefault="008856DD" w:rsidP="008856DD">
            <w:pPr>
              <w:spacing w:after="160" w:line="278" w:lineRule="auto"/>
            </w:pPr>
            <w:r w:rsidRPr="008856DD">
              <w:t>stdin</w:t>
            </w:r>
          </w:p>
        </w:tc>
        <w:tc>
          <w:tcPr>
            <w:tcW w:w="0" w:type="auto"/>
            <w:hideMark/>
          </w:tcPr>
          <w:p w14:paraId="41B5384D" w14:textId="77777777" w:rsidR="008856DD" w:rsidRPr="008856DD" w:rsidRDefault="008856DD" w:rsidP="008856DD">
            <w:pPr>
              <w:spacing w:after="160" w:line="278" w:lineRule="auto"/>
              <w:cnfStyle w:val="000000100000" w:firstRow="0" w:lastRow="0" w:firstColumn="0" w:lastColumn="0" w:oddVBand="0" w:evenVBand="0" w:oddHBand="1" w:evenHBand="0" w:firstRowFirstColumn="0" w:firstRowLastColumn="0" w:lastRowFirstColumn="0" w:lastRowLastColumn="0"/>
            </w:pPr>
            <w:r w:rsidRPr="008856DD">
              <w:t>Eingabe</w:t>
            </w:r>
          </w:p>
        </w:tc>
        <w:tc>
          <w:tcPr>
            <w:tcW w:w="0" w:type="auto"/>
            <w:hideMark/>
          </w:tcPr>
          <w:p w14:paraId="603DBE5C" w14:textId="77777777" w:rsidR="008856DD" w:rsidRPr="008856DD" w:rsidRDefault="008856DD" w:rsidP="008856DD">
            <w:pPr>
              <w:spacing w:after="160" w:line="278" w:lineRule="auto"/>
              <w:cnfStyle w:val="000000100000" w:firstRow="0" w:lastRow="0" w:firstColumn="0" w:lastColumn="0" w:oddVBand="0" w:evenVBand="0" w:oddHBand="1" w:evenHBand="0" w:firstRowFirstColumn="0" w:firstRowLastColumn="0" w:lastRowFirstColumn="0" w:lastRowLastColumn="0"/>
            </w:pPr>
            <w:r w:rsidRPr="008856DD">
              <w:t>0</w:t>
            </w:r>
          </w:p>
        </w:tc>
      </w:tr>
      <w:tr w:rsidR="008856DD" w:rsidRPr="008856DD" w14:paraId="61647776" w14:textId="77777777" w:rsidTr="008856DD">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4F7FA378" w14:textId="77777777" w:rsidR="008856DD" w:rsidRPr="008856DD" w:rsidRDefault="008856DD" w:rsidP="008856DD">
            <w:pPr>
              <w:spacing w:after="160" w:line="278" w:lineRule="auto"/>
            </w:pPr>
            <w:r w:rsidRPr="008856DD">
              <w:t>stdout</w:t>
            </w:r>
          </w:p>
        </w:tc>
        <w:tc>
          <w:tcPr>
            <w:tcW w:w="0" w:type="auto"/>
            <w:hideMark/>
          </w:tcPr>
          <w:p w14:paraId="6EAF0D8E" w14:textId="77777777" w:rsidR="008856DD" w:rsidRPr="008856DD" w:rsidRDefault="008856DD" w:rsidP="008856DD">
            <w:pPr>
              <w:spacing w:after="160" w:line="278" w:lineRule="auto"/>
              <w:cnfStyle w:val="000000000000" w:firstRow="0" w:lastRow="0" w:firstColumn="0" w:lastColumn="0" w:oddVBand="0" w:evenVBand="0" w:oddHBand="0" w:evenHBand="0" w:firstRowFirstColumn="0" w:firstRowLastColumn="0" w:lastRowFirstColumn="0" w:lastRowLastColumn="0"/>
            </w:pPr>
            <w:r w:rsidRPr="008856DD">
              <w:t>Normale Ausgabe</w:t>
            </w:r>
          </w:p>
        </w:tc>
        <w:tc>
          <w:tcPr>
            <w:tcW w:w="0" w:type="auto"/>
            <w:hideMark/>
          </w:tcPr>
          <w:p w14:paraId="4CA7EE0E" w14:textId="77777777" w:rsidR="008856DD" w:rsidRPr="008856DD" w:rsidRDefault="008856DD" w:rsidP="008856DD">
            <w:pPr>
              <w:spacing w:after="160" w:line="278" w:lineRule="auto"/>
              <w:cnfStyle w:val="000000000000" w:firstRow="0" w:lastRow="0" w:firstColumn="0" w:lastColumn="0" w:oddVBand="0" w:evenVBand="0" w:oddHBand="0" w:evenHBand="0" w:firstRowFirstColumn="0" w:firstRowLastColumn="0" w:lastRowFirstColumn="0" w:lastRowLastColumn="0"/>
            </w:pPr>
            <w:r w:rsidRPr="008856DD">
              <w:t>1</w:t>
            </w:r>
          </w:p>
        </w:tc>
      </w:tr>
      <w:tr w:rsidR="008856DD" w:rsidRPr="008856DD" w14:paraId="5B8888C5" w14:textId="77777777" w:rsidTr="008856DD">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6647C4AE" w14:textId="77777777" w:rsidR="008856DD" w:rsidRPr="008856DD" w:rsidRDefault="008856DD" w:rsidP="008856DD">
            <w:pPr>
              <w:spacing w:after="160" w:line="278" w:lineRule="auto"/>
            </w:pPr>
            <w:r w:rsidRPr="008856DD">
              <w:t>stderr</w:t>
            </w:r>
          </w:p>
        </w:tc>
        <w:tc>
          <w:tcPr>
            <w:tcW w:w="0" w:type="auto"/>
            <w:hideMark/>
          </w:tcPr>
          <w:p w14:paraId="6A5126BE" w14:textId="77777777" w:rsidR="008856DD" w:rsidRPr="008856DD" w:rsidRDefault="008856DD" w:rsidP="008856DD">
            <w:pPr>
              <w:spacing w:after="160" w:line="278" w:lineRule="auto"/>
              <w:cnfStyle w:val="000000100000" w:firstRow="0" w:lastRow="0" w:firstColumn="0" w:lastColumn="0" w:oddVBand="0" w:evenVBand="0" w:oddHBand="1" w:evenHBand="0" w:firstRowFirstColumn="0" w:firstRowLastColumn="0" w:lastRowFirstColumn="0" w:lastRowLastColumn="0"/>
            </w:pPr>
            <w:r w:rsidRPr="008856DD">
              <w:t>Fehlermeldungen</w:t>
            </w:r>
          </w:p>
        </w:tc>
        <w:tc>
          <w:tcPr>
            <w:tcW w:w="0" w:type="auto"/>
            <w:hideMark/>
          </w:tcPr>
          <w:p w14:paraId="46483791" w14:textId="77777777" w:rsidR="008856DD" w:rsidRPr="008856DD" w:rsidRDefault="008856DD" w:rsidP="008856DD">
            <w:pPr>
              <w:spacing w:after="160" w:line="278" w:lineRule="auto"/>
              <w:cnfStyle w:val="000000100000" w:firstRow="0" w:lastRow="0" w:firstColumn="0" w:lastColumn="0" w:oddVBand="0" w:evenVBand="0" w:oddHBand="1" w:evenHBand="0" w:firstRowFirstColumn="0" w:firstRowLastColumn="0" w:lastRowFirstColumn="0" w:lastRowLastColumn="0"/>
            </w:pPr>
            <w:r w:rsidRPr="008856DD">
              <w:t>2</w:t>
            </w:r>
          </w:p>
        </w:tc>
      </w:tr>
    </w:tbl>
    <w:p w14:paraId="240E4302" w14:textId="77777777" w:rsidR="008856DD" w:rsidRDefault="008856DD" w:rsidP="008856DD"/>
    <w:p w14:paraId="64490BCD" w14:textId="6A7E04EF" w:rsidR="008856DD" w:rsidRDefault="00B30E78" w:rsidP="008856DD">
      <w:r>
        <w:t xml:space="preserve">Stdin </w:t>
      </w:r>
      <w:r>
        <w:sym w:font="Wingdings" w:char="F0E0"/>
      </w:r>
      <w:r>
        <w:t xml:space="preserve"> Das ist die Eingabe für ein Programm </w:t>
      </w:r>
    </w:p>
    <w:p w14:paraId="57A1A9AB" w14:textId="057A9293" w:rsidR="00B30E78" w:rsidRDefault="00B30E78" w:rsidP="008856DD">
      <w:r>
        <w:t>Man kann etwas eintippen das ist stdin der Inhalt einer Datei wird auch als Eingabe genommen.</w:t>
      </w:r>
    </w:p>
    <w:p w14:paraId="56636970" w14:textId="7C854125" w:rsidR="00B30E78" w:rsidRDefault="00B30E78" w:rsidP="008856DD">
      <w:r>
        <w:t xml:space="preserve">Stdout </w:t>
      </w:r>
      <w:r>
        <w:sym w:font="Wingdings" w:char="F0E0"/>
      </w:r>
      <w:r>
        <w:t xml:space="preserve"> </w:t>
      </w:r>
      <w:r w:rsidRPr="00B30E78">
        <w:t xml:space="preserve">Das ist </w:t>
      </w:r>
      <w:r w:rsidRPr="007133F0">
        <w:t>die normale Ausgabe eines Programms</w:t>
      </w:r>
      <w:r w:rsidR="00506A87">
        <w:t xml:space="preserve"> </w:t>
      </w:r>
    </w:p>
    <w:p w14:paraId="55801AEE" w14:textId="277F29C7" w:rsidR="00506A87" w:rsidRDefault="00506A87" w:rsidP="008856DD">
      <w:r>
        <w:t xml:space="preserve">Das </w:t>
      </w:r>
      <w:r w:rsidR="009C0306">
        <w:t>Ganze</w:t>
      </w:r>
      <w:r>
        <w:t xml:space="preserve"> ist meist in der Konsole. </w:t>
      </w:r>
    </w:p>
    <w:p w14:paraId="1E473918" w14:textId="01EB95BC" w:rsidR="00506A87" w:rsidRDefault="00506A87" w:rsidP="008856DD">
      <w:r w:rsidRPr="00506A87">
        <w:rPr>
          <w:noProof/>
        </w:rPr>
        <w:drawing>
          <wp:inline distT="0" distB="0" distL="0" distR="0" wp14:anchorId="45DBEDBE" wp14:editId="213C5E74">
            <wp:extent cx="3839111" cy="628738"/>
            <wp:effectExtent l="0" t="0" r="0" b="0"/>
            <wp:docPr id="6942341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34112" name=""/>
                    <pic:cNvPicPr/>
                  </pic:nvPicPr>
                  <pic:blipFill>
                    <a:blip r:embed="rId46"/>
                    <a:stretch>
                      <a:fillRect/>
                    </a:stretch>
                  </pic:blipFill>
                  <pic:spPr>
                    <a:xfrm>
                      <a:off x="0" y="0"/>
                      <a:ext cx="3839111" cy="628738"/>
                    </a:xfrm>
                    <a:prstGeom prst="rect">
                      <a:avLst/>
                    </a:prstGeom>
                  </pic:spPr>
                </pic:pic>
              </a:graphicData>
            </a:graphic>
          </wp:inline>
        </w:drawing>
      </w:r>
    </w:p>
    <w:p w14:paraId="3D00D443" w14:textId="6F1FD984" w:rsidR="00506A87" w:rsidRDefault="00506A87" w:rsidP="008856DD">
      <w:r>
        <w:t xml:space="preserve">Hier geht die </w:t>
      </w:r>
      <w:r w:rsidR="009C0306">
        <w:t>Ausgabe</w:t>
      </w:r>
      <w:r>
        <w:t xml:space="preserve"> nicht in die </w:t>
      </w:r>
      <w:r w:rsidR="009C0306">
        <w:t>Konsole,</w:t>
      </w:r>
      <w:r>
        <w:t xml:space="preserve"> sondern in die datei.txt. </w:t>
      </w:r>
    </w:p>
    <w:p w14:paraId="14D086C2" w14:textId="6B087E2C" w:rsidR="009C0306" w:rsidRDefault="009C0306" w:rsidP="008856DD">
      <w:r>
        <w:t xml:space="preserve">Mit &gt; wir Datei überschrieben und mit &gt;&gt; wir das ganze eingefügt. </w:t>
      </w:r>
    </w:p>
    <w:p w14:paraId="6923A9D5" w14:textId="54A1FC51" w:rsidR="009C0306" w:rsidRPr="009C0306" w:rsidRDefault="009C0306" w:rsidP="009C0306">
      <w:r w:rsidRPr="009C0306">
        <w:t>stderr (Standard Error)</w:t>
      </w:r>
    </w:p>
    <w:p w14:paraId="18373CCE" w14:textId="62D44656" w:rsidR="009C0306" w:rsidRPr="009C0306" w:rsidRDefault="009C0306" w:rsidP="009C0306">
      <w:r w:rsidRPr="009C0306">
        <w:t xml:space="preserve">Das ist der Kanal für </w:t>
      </w:r>
      <w:r w:rsidRPr="009C0306">
        <w:rPr>
          <w:b/>
          <w:bCs/>
        </w:rPr>
        <w:t>Fehlermeldungen</w:t>
      </w:r>
    </w:p>
    <w:p w14:paraId="1A2457F2" w14:textId="4FC236F2" w:rsidR="009C0306" w:rsidRPr="009C0306" w:rsidRDefault="009C0306" w:rsidP="009C0306">
      <w:r w:rsidRPr="009C0306">
        <w:t>Standardmässig:</w:t>
      </w:r>
      <w:r w:rsidRPr="009C0306">
        <w:br/>
        <w:t>auch im Terminal sichtbar (wie stdout)</w:t>
      </w:r>
    </w:p>
    <w:p w14:paraId="3567E8C1" w14:textId="258B6CBF" w:rsidR="006F2E33" w:rsidRDefault="006F2E33" w:rsidP="00213C3B">
      <w:pPr>
        <w:pStyle w:val="berschrift3"/>
      </w:pPr>
      <w:bookmarkStart w:id="16" w:name="_Toc225359829"/>
      <w:r>
        <w:t>P</w:t>
      </w:r>
      <w:r w:rsidR="00500626">
        <w:t>iep</w:t>
      </w:r>
      <w:r w:rsidR="00213C3B">
        <w:t xml:space="preserve"> |</w:t>
      </w:r>
      <w:bookmarkEnd w:id="16"/>
      <w:r w:rsidR="00213C3B">
        <w:t xml:space="preserve"> </w:t>
      </w:r>
    </w:p>
    <w:p w14:paraId="1328962D" w14:textId="77777777" w:rsidR="00213C3B" w:rsidRPr="00213C3B" w:rsidRDefault="00213C3B" w:rsidP="00213C3B">
      <w:r w:rsidRPr="00213C3B">
        <w:t>Mit einer Pipe verbindest du Programme:</w:t>
      </w:r>
    </w:p>
    <w:p w14:paraId="1715E809" w14:textId="30B42BF4" w:rsidR="00213C3B" w:rsidRPr="00213C3B" w:rsidRDefault="00213C3B" w:rsidP="00213C3B">
      <w:r w:rsidRPr="00213C3B">
        <w:t>Output von Befehl 1 → Input von Befehl 2</w:t>
      </w:r>
    </w:p>
    <w:p w14:paraId="1998FA10" w14:textId="05A4ED14" w:rsidR="00213C3B" w:rsidRDefault="00213C3B" w:rsidP="00213C3B">
      <w:r w:rsidRPr="00213C3B">
        <w:rPr>
          <w:noProof/>
        </w:rPr>
        <w:lastRenderedPageBreak/>
        <w:drawing>
          <wp:inline distT="0" distB="0" distL="0" distR="0" wp14:anchorId="2327C347" wp14:editId="477B384F">
            <wp:extent cx="2381582" cy="628738"/>
            <wp:effectExtent l="0" t="0" r="0" b="0"/>
            <wp:docPr id="10392558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5890" name=""/>
                    <pic:cNvPicPr/>
                  </pic:nvPicPr>
                  <pic:blipFill>
                    <a:blip r:embed="rId47"/>
                    <a:stretch>
                      <a:fillRect/>
                    </a:stretch>
                  </pic:blipFill>
                  <pic:spPr>
                    <a:xfrm>
                      <a:off x="0" y="0"/>
                      <a:ext cx="2381582" cy="628738"/>
                    </a:xfrm>
                    <a:prstGeom prst="rect">
                      <a:avLst/>
                    </a:prstGeom>
                  </pic:spPr>
                </pic:pic>
              </a:graphicData>
            </a:graphic>
          </wp:inline>
        </w:drawing>
      </w:r>
    </w:p>
    <w:p w14:paraId="7E0B3F65" w14:textId="27A42A7C" w:rsidR="00213C3B" w:rsidRDefault="00213C3B" w:rsidP="00213C3B">
      <w:r w:rsidRPr="00213C3B">
        <w:t>ls gibt aus → grep filtert</w:t>
      </w:r>
    </w:p>
    <w:p w14:paraId="72C54A70" w14:textId="283A5BD2" w:rsidR="00213C3B" w:rsidRDefault="00213C3B" w:rsidP="00213C3B">
      <w:pPr>
        <w:pStyle w:val="berschrift3"/>
      </w:pPr>
      <w:bookmarkStart w:id="17" w:name="_Toc225359830"/>
      <w:r>
        <w:t>Debuggen</w:t>
      </w:r>
      <w:bookmarkEnd w:id="17"/>
      <w:r>
        <w:t xml:space="preserve"> </w:t>
      </w:r>
    </w:p>
    <w:p w14:paraId="19251C8A" w14:textId="5E4B4996" w:rsidR="00213C3B" w:rsidRDefault="00213C3B" w:rsidP="00213C3B">
      <w:r w:rsidRPr="00213C3B">
        <w:t>Script debuggen</w:t>
      </w:r>
    </w:p>
    <w:p w14:paraId="57C81888" w14:textId="598F2093" w:rsidR="00213C3B" w:rsidRDefault="00213C3B" w:rsidP="00213C3B">
      <w:r w:rsidRPr="00213C3B">
        <w:rPr>
          <w:noProof/>
        </w:rPr>
        <w:drawing>
          <wp:inline distT="0" distB="0" distL="0" distR="0" wp14:anchorId="62E192D9" wp14:editId="02CB7ACF">
            <wp:extent cx="2772162" cy="704948"/>
            <wp:effectExtent l="0" t="0" r="9525" b="0"/>
            <wp:docPr id="34615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108" name=""/>
                    <pic:cNvPicPr/>
                  </pic:nvPicPr>
                  <pic:blipFill>
                    <a:blip r:embed="rId48"/>
                    <a:stretch>
                      <a:fillRect/>
                    </a:stretch>
                  </pic:blipFill>
                  <pic:spPr>
                    <a:xfrm>
                      <a:off x="0" y="0"/>
                      <a:ext cx="2772162" cy="704948"/>
                    </a:xfrm>
                    <a:prstGeom prst="rect">
                      <a:avLst/>
                    </a:prstGeom>
                  </pic:spPr>
                </pic:pic>
              </a:graphicData>
            </a:graphic>
          </wp:inline>
        </w:drawing>
      </w:r>
    </w:p>
    <w:p w14:paraId="66B4D176" w14:textId="6CE4BD0E" w:rsidR="00213C3B" w:rsidRDefault="00213C3B" w:rsidP="00213C3B">
      <w:r w:rsidRPr="00213C3B">
        <w:t>zeigt jeden Schritt im Script</w:t>
      </w:r>
    </w:p>
    <w:p w14:paraId="37EB2892" w14:textId="6571860D" w:rsidR="00383EA0" w:rsidRDefault="00383EA0" w:rsidP="00383EA0">
      <w:pPr>
        <w:pStyle w:val="berschrift3"/>
      </w:pPr>
      <w:bookmarkStart w:id="18" w:name="_Toc225359831"/>
      <w:r w:rsidRPr="00383EA0">
        <w:t>Script einbinden &amp; testen</w:t>
      </w:r>
      <w:bookmarkEnd w:id="18"/>
    </w:p>
    <w:p w14:paraId="7DD7B69F" w14:textId="72225342" w:rsidR="00383EA0" w:rsidRDefault="00383EA0" w:rsidP="00383EA0">
      <w:r w:rsidRPr="00383EA0">
        <w:t>ausführbar machen</w:t>
      </w:r>
    </w:p>
    <w:p w14:paraId="51BE127F" w14:textId="0922EDB1" w:rsidR="00383EA0" w:rsidRDefault="00383EA0" w:rsidP="00383EA0">
      <w:r w:rsidRPr="00383EA0">
        <w:rPr>
          <w:noProof/>
        </w:rPr>
        <w:drawing>
          <wp:inline distT="0" distB="0" distL="0" distR="0" wp14:anchorId="1C0558A0" wp14:editId="1425A3E1">
            <wp:extent cx="2781688" cy="676369"/>
            <wp:effectExtent l="0" t="0" r="0" b="9525"/>
            <wp:docPr id="3866886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88611" name=""/>
                    <pic:cNvPicPr/>
                  </pic:nvPicPr>
                  <pic:blipFill>
                    <a:blip r:embed="rId49"/>
                    <a:stretch>
                      <a:fillRect/>
                    </a:stretch>
                  </pic:blipFill>
                  <pic:spPr>
                    <a:xfrm>
                      <a:off x="0" y="0"/>
                      <a:ext cx="2781688" cy="676369"/>
                    </a:xfrm>
                    <a:prstGeom prst="rect">
                      <a:avLst/>
                    </a:prstGeom>
                  </pic:spPr>
                </pic:pic>
              </a:graphicData>
            </a:graphic>
          </wp:inline>
        </w:drawing>
      </w:r>
    </w:p>
    <w:p w14:paraId="281C271E" w14:textId="7EB4C2D6" w:rsidR="00810AD5" w:rsidRDefault="00810AD5" w:rsidP="00383EA0">
      <w:r w:rsidRPr="00810AD5">
        <w:t>Ausführen</w:t>
      </w:r>
    </w:p>
    <w:p w14:paraId="1F95D57E" w14:textId="497DAD79" w:rsidR="00810AD5" w:rsidRDefault="00810AD5" w:rsidP="00383EA0">
      <w:r w:rsidRPr="00810AD5">
        <w:rPr>
          <w:noProof/>
        </w:rPr>
        <w:drawing>
          <wp:inline distT="0" distB="0" distL="0" distR="0" wp14:anchorId="7574CBF4" wp14:editId="1CC1370B">
            <wp:extent cx="1790950" cy="733527"/>
            <wp:effectExtent l="0" t="0" r="0" b="9525"/>
            <wp:docPr id="1547594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9423" name=""/>
                    <pic:cNvPicPr/>
                  </pic:nvPicPr>
                  <pic:blipFill>
                    <a:blip r:embed="rId50"/>
                    <a:stretch>
                      <a:fillRect/>
                    </a:stretch>
                  </pic:blipFill>
                  <pic:spPr>
                    <a:xfrm>
                      <a:off x="0" y="0"/>
                      <a:ext cx="1790950" cy="733527"/>
                    </a:xfrm>
                    <a:prstGeom prst="rect">
                      <a:avLst/>
                    </a:prstGeom>
                  </pic:spPr>
                </pic:pic>
              </a:graphicData>
            </a:graphic>
          </wp:inline>
        </w:drawing>
      </w:r>
    </w:p>
    <w:p w14:paraId="56ABCBA8" w14:textId="3DDD3483" w:rsidR="00810AD5" w:rsidRDefault="00810AD5" w:rsidP="00383EA0">
      <w:r w:rsidRPr="00810AD5">
        <w:t>auf Server kopieren</w:t>
      </w:r>
    </w:p>
    <w:p w14:paraId="2BE6BCBF" w14:textId="3B2DAE16" w:rsidR="00810AD5" w:rsidRDefault="00810AD5" w:rsidP="00383EA0">
      <w:r w:rsidRPr="00810AD5">
        <w:rPr>
          <w:noProof/>
        </w:rPr>
        <w:drawing>
          <wp:inline distT="0" distB="0" distL="0" distR="0" wp14:anchorId="627C48B9" wp14:editId="54FED87E">
            <wp:extent cx="4753638" cy="609685"/>
            <wp:effectExtent l="0" t="0" r="8890" b="0"/>
            <wp:docPr id="6244390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39058" name=""/>
                    <pic:cNvPicPr/>
                  </pic:nvPicPr>
                  <pic:blipFill>
                    <a:blip r:embed="rId51"/>
                    <a:stretch>
                      <a:fillRect/>
                    </a:stretch>
                  </pic:blipFill>
                  <pic:spPr>
                    <a:xfrm>
                      <a:off x="0" y="0"/>
                      <a:ext cx="4753638" cy="609685"/>
                    </a:xfrm>
                    <a:prstGeom prst="rect">
                      <a:avLst/>
                    </a:prstGeom>
                  </pic:spPr>
                </pic:pic>
              </a:graphicData>
            </a:graphic>
          </wp:inline>
        </w:drawing>
      </w:r>
    </w:p>
    <w:p w14:paraId="35F9D454" w14:textId="017F41EB" w:rsidR="00810AD5" w:rsidRDefault="006630F0" w:rsidP="006630F0">
      <w:pPr>
        <w:pStyle w:val="berschrift1"/>
      </w:pPr>
      <w:bookmarkStart w:id="19" w:name="_Toc225359832"/>
      <w:r>
        <w:t>Übung 3</w:t>
      </w:r>
      <w:bookmarkEnd w:id="19"/>
      <w:r>
        <w:t xml:space="preserve"> </w:t>
      </w:r>
    </w:p>
    <w:p w14:paraId="3840D59C" w14:textId="1E22A29C" w:rsidR="006630F0" w:rsidRDefault="006630F0" w:rsidP="00BF7232">
      <w:pPr>
        <w:pStyle w:val="berschrift2"/>
      </w:pPr>
      <w:bookmarkStart w:id="20" w:name="_Toc225359833"/>
      <w:r w:rsidRPr="006630F0">
        <w:t>Zugriffsrechte</w:t>
      </w:r>
      <w:bookmarkEnd w:id="20"/>
    </w:p>
    <w:p w14:paraId="1784FE28" w14:textId="77777777" w:rsidR="006630F0" w:rsidRPr="006630F0" w:rsidRDefault="006630F0" w:rsidP="006630F0">
      <w:r w:rsidRPr="006630F0">
        <w:t>1. Benutzerkreise und Zugriffsrechte</w:t>
      </w:r>
    </w:p>
    <w:p w14:paraId="64170651" w14:textId="77777777" w:rsidR="006630F0" w:rsidRPr="006630F0" w:rsidRDefault="006630F0" w:rsidP="006630F0">
      <w:r w:rsidRPr="006630F0">
        <w:t>In Linux werden Dateien und Verzeichnisse durch Zugriffsrechte geschützt. Es gibt drei Benutzerkreise:</w:t>
      </w:r>
    </w:p>
    <w:p w14:paraId="625A3DB2" w14:textId="77777777" w:rsidR="006630F0" w:rsidRPr="006630F0" w:rsidRDefault="006630F0" w:rsidP="006630F0">
      <w:pPr>
        <w:numPr>
          <w:ilvl w:val="0"/>
          <w:numId w:val="7"/>
        </w:numPr>
      </w:pPr>
      <w:r w:rsidRPr="006630F0">
        <w:t xml:space="preserve">Eigentümer (Owner) – der Benutzer, der die Datei erstellt hat </w:t>
      </w:r>
    </w:p>
    <w:p w14:paraId="3AFDC190" w14:textId="77777777" w:rsidR="006630F0" w:rsidRPr="006630F0" w:rsidRDefault="006630F0" w:rsidP="006630F0">
      <w:pPr>
        <w:numPr>
          <w:ilvl w:val="0"/>
          <w:numId w:val="7"/>
        </w:numPr>
      </w:pPr>
      <w:r w:rsidRPr="006630F0">
        <w:t xml:space="preserve">Gruppe (Group) – Benutzer, die derselben Gruppe angehören </w:t>
      </w:r>
    </w:p>
    <w:p w14:paraId="33F77A5E" w14:textId="77777777" w:rsidR="006630F0" w:rsidRDefault="006630F0" w:rsidP="006630F0">
      <w:pPr>
        <w:numPr>
          <w:ilvl w:val="0"/>
          <w:numId w:val="7"/>
        </w:numPr>
      </w:pPr>
      <w:r w:rsidRPr="006630F0">
        <w:lastRenderedPageBreak/>
        <w:t>Andere (Others) – alle übrigen Benutzer</w:t>
      </w:r>
    </w:p>
    <w:p w14:paraId="0607E983" w14:textId="77777777" w:rsidR="006630F0" w:rsidRDefault="006630F0" w:rsidP="006630F0">
      <w:pPr>
        <w:rPr>
          <w:b/>
          <w:bCs/>
        </w:rPr>
      </w:pPr>
    </w:p>
    <w:p w14:paraId="6C96D1C5" w14:textId="6190AB49" w:rsidR="006630F0" w:rsidRPr="006630F0" w:rsidRDefault="006630F0" w:rsidP="006630F0">
      <w:r w:rsidRPr="006630F0">
        <w:t>Das erste Zeichen in einer Datei-/Verzeichnisauflistung bestimmt den Typ:</w:t>
      </w:r>
    </w:p>
    <w:p w14:paraId="70FA52C6" w14:textId="77777777" w:rsidR="006630F0" w:rsidRPr="006630F0" w:rsidRDefault="006630F0" w:rsidP="006630F0">
      <w:pPr>
        <w:numPr>
          <w:ilvl w:val="0"/>
          <w:numId w:val="8"/>
        </w:numPr>
      </w:pPr>
      <w:r w:rsidRPr="006630F0">
        <w:t xml:space="preserve">- → normale Datei </w:t>
      </w:r>
    </w:p>
    <w:p w14:paraId="4E465876" w14:textId="77777777" w:rsidR="006630F0" w:rsidRPr="006630F0" w:rsidRDefault="006630F0" w:rsidP="006630F0">
      <w:pPr>
        <w:numPr>
          <w:ilvl w:val="0"/>
          <w:numId w:val="8"/>
        </w:numPr>
      </w:pPr>
      <w:r w:rsidRPr="006630F0">
        <w:t xml:space="preserve">d → Verzeichnis </w:t>
      </w:r>
    </w:p>
    <w:p w14:paraId="7BBC7B4F" w14:textId="77777777" w:rsidR="006630F0" w:rsidRPr="006630F0" w:rsidRDefault="006630F0" w:rsidP="006630F0">
      <w:pPr>
        <w:numPr>
          <w:ilvl w:val="0"/>
          <w:numId w:val="8"/>
        </w:numPr>
      </w:pPr>
      <w:r w:rsidRPr="006630F0">
        <w:t xml:space="preserve">b → Block-Device </w:t>
      </w:r>
    </w:p>
    <w:p w14:paraId="08D37ABE" w14:textId="77777777" w:rsidR="006630F0" w:rsidRPr="006630F0" w:rsidRDefault="006630F0" w:rsidP="006630F0">
      <w:pPr>
        <w:numPr>
          <w:ilvl w:val="0"/>
          <w:numId w:val="8"/>
        </w:numPr>
      </w:pPr>
      <w:r w:rsidRPr="006630F0">
        <w:t>c → Character-Device</w:t>
      </w:r>
    </w:p>
    <w:p w14:paraId="08AF94F2" w14:textId="77777777" w:rsidR="00A02BA6" w:rsidRPr="00A02BA6" w:rsidRDefault="00A02BA6" w:rsidP="00A02BA6">
      <w:r w:rsidRPr="00A02BA6">
        <w:t>Zugriffsrechte</w:t>
      </w:r>
    </w:p>
    <w:p w14:paraId="52F1ADAD" w14:textId="77777777" w:rsidR="00A02BA6" w:rsidRDefault="00A02BA6" w:rsidP="00A02BA6">
      <w:pPr>
        <w:pStyle w:val="StandardWeb"/>
        <w:rPr>
          <w:rFonts w:asciiTheme="minorHAnsi" w:hAnsiTheme="minorHAnsi"/>
        </w:rPr>
      </w:pPr>
      <w:r w:rsidRPr="00A02BA6">
        <w:rPr>
          <w:rFonts w:asciiTheme="minorHAnsi" w:hAnsiTheme="minorHAnsi"/>
        </w:rPr>
        <w:t>Jeder Benutzerkreis hat drei mögliche Rechte:</w:t>
      </w:r>
    </w:p>
    <w:tbl>
      <w:tblPr>
        <w:tblStyle w:val="Gitternetztabelle5dunkelAkzent1"/>
        <w:tblW w:w="0" w:type="auto"/>
        <w:tblLook w:val="04A0" w:firstRow="1" w:lastRow="0" w:firstColumn="1" w:lastColumn="0" w:noHBand="0" w:noVBand="1"/>
      </w:tblPr>
      <w:tblGrid>
        <w:gridCol w:w="1091"/>
        <w:gridCol w:w="5294"/>
      </w:tblGrid>
      <w:tr w:rsidR="00A02BA6" w:rsidRPr="00A02BA6" w14:paraId="2D918DEE" w14:textId="77777777" w:rsidTr="00A02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EB4B0" w14:textId="77777777" w:rsidR="00A02BA6" w:rsidRPr="00A02BA6" w:rsidRDefault="00A02BA6" w:rsidP="00A02BA6">
            <w:pPr>
              <w:pStyle w:val="StandardWeb"/>
              <w:spacing w:after="160" w:line="278" w:lineRule="auto"/>
              <w:rPr>
                <w:rFonts w:asciiTheme="minorHAnsi" w:hAnsiTheme="minorHAnsi"/>
              </w:rPr>
            </w:pPr>
            <w:r w:rsidRPr="00A02BA6">
              <w:rPr>
                <w:rFonts w:asciiTheme="minorHAnsi" w:hAnsiTheme="minorHAnsi"/>
              </w:rPr>
              <w:t>Zeichen</w:t>
            </w:r>
          </w:p>
        </w:tc>
        <w:tc>
          <w:tcPr>
            <w:tcW w:w="0" w:type="auto"/>
            <w:hideMark/>
          </w:tcPr>
          <w:p w14:paraId="3A06AFC3" w14:textId="77777777" w:rsidR="00A02BA6" w:rsidRPr="00A02BA6" w:rsidRDefault="00A02BA6" w:rsidP="00A02BA6">
            <w:pPr>
              <w:pStyle w:val="StandardWeb"/>
              <w:spacing w:after="160" w:line="278"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02BA6">
              <w:rPr>
                <w:rFonts w:asciiTheme="minorHAnsi" w:hAnsiTheme="minorHAnsi"/>
              </w:rPr>
              <w:t>Bedeutung</w:t>
            </w:r>
          </w:p>
        </w:tc>
      </w:tr>
      <w:tr w:rsidR="00A02BA6" w:rsidRPr="00A02BA6" w14:paraId="246017B9" w14:textId="77777777" w:rsidTr="00A0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E9EE1" w14:textId="77777777" w:rsidR="00A02BA6" w:rsidRPr="00A02BA6" w:rsidRDefault="00A02BA6" w:rsidP="00A02BA6">
            <w:pPr>
              <w:pStyle w:val="StandardWeb"/>
              <w:spacing w:after="160" w:line="278" w:lineRule="auto"/>
              <w:rPr>
                <w:rFonts w:asciiTheme="minorHAnsi" w:hAnsiTheme="minorHAnsi"/>
              </w:rPr>
            </w:pPr>
            <w:r w:rsidRPr="00A02BA6">
              <w:rPr>
                <w:rFonts w:asciiTheme="minorHAnsi" w:hAnsiTheme="minorHAnsi"/>
              </w:rPr>
              <w:t>r</w:t>
            </w:r>
          </w:p>
        </w:tc>
        <w:tc>
          <w:tcPr>
            <w:tcW w:w="0" w:type="auto"/>
            <w:hideMark/>
          </w:tcPr>
          <w:p w14:paraId="1A21F927" w14:textId="77777777" w:rsidR="00A02BA6" w:rsidRPr="00A02BA6" w:rsidRDefault="00A02BA6" w:rsidP="00A02BA6">
            <w:pPr>
              <w:pStyle w:val="StandardWeb"/>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02BA6">
              <w:rPr>
                <w:rFonts w:asciiTheme="minorHAnsi" w:hAnsiTheme="minorHAnsi"/>
              </w:rPr>
              <w:t>Read – lesen der Datei/Verzeichnisinhalt</w:t>
            </w:r>
          </w:p>
        </w:tc>
      </w:tr>
      <w:tr w:rsidR="00A02BA6" w:rsidRPr="00A02BA6" w14:paraId="485DA546" w14:textId="77777777" w:rsidTr="00A02BA6">
        <w:tc>
          <w:tcPr>
            <w:cnfStyle w:val="001000000000" w:firstRow="0" w:lastRow="0" w:firstColumn="1" w:lastColumn="0" w:oddVBand="0" w:evenVBand="0" w:oddHBand="0" w:evenHBand="0" w:firstRowFirstColumn="0" w:firstRowLastColumn="0" w:lastRowFirstColumn="0" w:lastRowLastColumn="0"/>
            <w:tcW w:w="0" w:type="auto"/>
            <w:hideMark/>
          </w:tcPr>
          <w:p w14:paraId="157AE3C9" w14:textId="77777777" w:rsidR="00A02BA6" w:rsidRPr="00A02BA6" w:rsidRDefault="00A02BA6" w:rsidP="00A02BA6">
            <w:pPr>
              <w:pStyle w:val="StandardWeb"/>
              <w:spacing w:after="160" w:line="278" w:lineRule="auto"/>
              <w:rPr>
                <w:rFonts w:asciiTheme="minorHAnsi" w:hAnsiTheme="minorHAnsi"/>
              </w:rPr>
            </w:pPr>
            <w:r w:rsidRPr="00A02BA6">
              <w:rPr>
                <w:rFonts w:asciiTheme="minorHAnsi" w:hAnsiTheme="minorHAnsi"/>
              </w:rPr>
              <w:t>w</w:t>
            </w:r>
          </w:p>
        </w:tc>
        <w:tc>
          <w:tcPr>
            <w:tcW w:w="0" w:type="auto"/>
            <w:hideMark/>
          </w:tcPr>
          <w:p w14:paraId="268145C0" w14:textId="77777777" w:rsidR="00A02BA6" w:rsidRPr="00A02BA6" w:rsidRDefault="00A02BA6" w:rsidP="00A02BA6">
            <w:pPr>
              <w:pStyle w:val="StandardWeb"/>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02BA6">
              <w:rPr>
                <w:rFonts w:asciiTheme="minorHAnsi" w:hAnsiTheme="minorHAnsi"/>
              </w:rPr>
              <w:t>Write – ändern der Datei/Verzeichnisinhalt</w:t>
            </w:r>
          </w:p>
        </w:tc>
      </w:tr>
      <w:tr w:rsidR="00A02BA6" w:rsidRPr="00A02BA6" w14:paraId="206957EF" w14:textId="77777777" w:rsidTr="00A0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A560E" w14:textId="77777777" w:rsidR="00A02BA6" w:rsidRPr="00A02BA6" w:rsidRDefault="00A02BA6" w:rsidP="00A02BA6">
            <w:pPr>
              <w:pStyle w:val="StandardWeb"/>
              <w:spacing w:after="160" w:line="278" w:lineRule="auto"/>
              <w:rPr>
                <w:rFonts w:asciiTheme="minorHAnsi" w:hAnsiTheme="minorHAnsi"/>
              </w:rPr>
            </w:pPr>
            <w:r w:rsidRPr="00A02BA6">
              <w:rPr>
                <w:rFonts w:asciiTheme="minorHAnsi" w:hAnsiTheme="minorHAnsi"/>
              </w:rPr>
              <w:t>x</w:t>
            </w:r>
          </w:p>
        </w:tc>
        <w:tc>
          <w:tcPr>
            <w:tcW w:w="0" w:type="auto"/>
            <w:hideMark/>
          </w:tcPr>
          <w:p w14:paraId="7AE438F0" w14:textId="77777777" w:rsidR="00A02BA6" w:rsidRPr="00A02BA6" w:rsidRDefault="00A02BA6" w:rsidP="00A02BA6">
            <w:pPr>
              <w:pStyle w:val="StandardWeb"/>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02BA6">
              <w:rPr>
                <w:rFonts w:asciiTheme="minorHAnsi" w:hAnsiTheme="minorHAnsi"/>
              </w:rPr>
              <w:t>eXecute – Datei ausführbar / Verzeichnis betreten</w:t>
            </w:r>
          </w:p>
        </w:tc>
      </w:tr>
    </w:tbl>
    <w:p w14:paraId="15F562EF" w14:textId="77777777" w:rsidR="00A02BA6" w:rsidRPr="00A02BA6" w:rsidRDefault="00A02BA6" w:rsidP="00A02BA6">
      <w:pPr>
        <w:pStyle w:val="StandardWeb"/>
        <w:rPr>
          <w:rFonts w:asciiTheme="minorHAnsi" w:hAnsiTheme="minorHAnsi"/>
        </w:rPr>
      </w:pPr>
    </w:p>
    <w:p w14:paraId="058F8017" w14:textId="77777777" w:rsidR="006630F0" w:rsidRPr="006630F0" w:rsidRDefault="006630F0" w:rsidP="006630F0"/>
    <w:p w14:paraId="4B4540C7" w14:textId="27197D1C" w:rsidR="006630F0" w:rsidRDefault="00A02BA6" w:rsidP="006630F0">
      <w:r w:rsidRPr="00A02BA6">
        <w:t xml:space="preserve">Die Rechte werden in drei Gruppen </w:t>
      </w:r>
      <w:r>
        <w:t>a</w:t>
      </w:r>
      <w:r w:rsidRPr="00A02BA6">
        <w:t xml:space="preserve"> drei Zeichen angezeigt:</w:t>
      </w:r>
    </w:p>
    <w:p w14:paraId="3BD4CDFC" w14:textId="61701A31" w:rsidR="00A02BA6" w:rsidRDefault="00A02BA6" w:rsidP="006630F0">
      <w:r w:rsidRPr="00A02BA6">
        <w:drawing>
          <wp:inline distT="0" distB="0" distL="0" distR="0" wp14:anchorId="24A9C150" wp14:editId="1F69E90A">
            <wp:extent cx="1629002" cy="476316"/>
            <wp:effectExtent l="0" t="0" r="9525" b="0"/>
            <wp:docPr id="19708449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44994" name=""/>
                    <pic:cNvPicPr/>
                  </pic:nvPicPr>
                  <pic:blipFill>
                    <a:blip r:embed="rId52"/>
                    <a:stretch>
                      <a:fillRect/>
                    </a:stretch>
                  </pic:blipFill>
                  <pic:spPr>
                    <a:xfrm>
                      <a:off x="0" y="0"/>
                      <a:ext cx="1629002" cy="476316"/>
                    </a:xfrm>
                    <a:prstGeom prst="rect">
                      <a:avLst/>
                    </a:prstGeom>
                  </pic:spPr>
                </pic:pic>
              </a:graphicData>
            </a:graphic>
          </wp:inline>
        </w:drawing>
      </w:r>
    </w:p>
    <w:p w14:paraId="555804CD" w14:textId="77777777" w:rsidR="00A02BA6" w:rsidRPr="00A02BA6" w:rsidRDefault="00A02BA6" w:rsidP="00A02BA6">
      <w:pPr>
        <w:numPr>
          <w:ilvl w:val="0"/>
          <w:numId w:val="9"/>
        </w:numPr>
      </w:pPr>
      <w:r w:rsidRPr="00A02BA6">
        <w:t xml:space="preserve">rste Gruppe (rwx) → Eigentümer </w:t>
      </w:r>
    </w:p>
    <w:p w14:paraId="2CBD13A7" w14:textId="77777777" w:rsidR="00A02BA6" w:rsidRPr="00A02BA6" w:rsidRDefault="00A02BA6" w:rsidP="00A02BA6">
      <w:pPr>
        <w:numPr>
          <w:ilvl w:val="0"/>
          <w:numId w:val="9"/>
        </w:numPr>
      </w:pPr>
      <w:r w:rsidRPr="00A02BA6">
        <w:t xml:space="preserve">zweite Gruppe (r-x) → Gruppe </w:t>
      </w:r>
    </w:p>
    <w:p w14:paraId="6CA7A5B6" w14:textId="77777777" w:rsidR="00A02BA6" w:rsidRPr="00A02BA6" w:rsidRDefault="00A02BA6" w:rsidP="00A02BA6">
      <w:pPr>
        <w:numPr>
          <w:ilvl w:val="0"/>
          <w:numId w:val="9"/>
        </w:numPr>
      </w:pPr>
      <w:r w:rsidRPr="00A02BA6">
        <w:t xml:space="preserve">dritte Gruppe (r--) → Andere </w:t>
      </w:r>
    </w:p>
    <w:p w14:paraId="768D3239" w14:textId="77777777" w:rsidR="00A02BA6" w:rsidRPr="00A02BA6" w:rsidRDefault="00A02BA6" w:rsidP="00A02BA6">
      <w:r w:rsidRPr="00A02BA6">
        <w:t>Wenn ein Recht nicht gesetzt ist, wird - angezeigt.</w:t>
      </w:r>
    </w:p>
    <w:p w14:paraId="3F8D9E19" w14:textId="474133E3" w:rsidR="00A02BA6" w:rsidRDefault="00A02BA6" w:rsidP="006630F0">
      <w:r w:rsidRPr="00A02BA6">
        <w:drawing>
          <wp:inline distT="0" distB="0" distL="0" distR="0" wp14:anchorId="2B706C93" wp14:editId="36926024">
            <wp:extent cx="5760720" cy="405765"/>
            <wp:effectExtent l="0" t="0" r="0" b="0"/>
            <wp:docPr id="16015337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33713" name=""/>
                    <pic:cNvPicPr/>
                  </pic:nvPicPr>
                  <pic:blipFill>
                    <a:blip r:embed="rId53"/>
                    <a:stretch>
                      <a:fillRect/>
                    </a:stretch>
                  </pic:blipFill>
                  <pic:spPr>
                    <a:xfrm>
                      <a:off x="0" y="0"/>
                      <a:ext cx="5760720" cy="405765"/>
                    </a:xfrm>
                    <a:prstGeom prst="rect">
                      <a:avLst/>
                    </a:prstGeom>
                  </pic:spPr>
                </pic:pic>
              </a:graphicData>
            </a:graphic>
          </wp:inline>
        </w:drawing>
      </w:r>
    </w:p>
    <w:p w14:paraId="6C4330B1" w14:textId="775CDABB" w:rsidR="00A02BA6" w:rsidRPr="00A02BA6" w:rsidRDefault="00A02BA6" w:rsidP="00A02BA6">
      <w:pPr>
        <w:pStyle w:val="Listenabsatz"/>
        <w:numPr>
          <w:ilvl w:val="0"/>
          <w:numId w:val="10"/>
        </w:numPr>
      </w:pPr>
      <w:r w:rsidRPr="00A02BA6">
        <w:t xml:space="preserve">Rechte für Datei/Verzeichnis </w:t>
      </w:r>
    </w:p>
    <w:p w14:paraId="68AFE1BF" w14:textId="54893C69" w:rsidR="00A02BA6" w:rsidRPr="00A02BA6" w:rsidRDefault="00A02BA6" w:rsidP="00A02BA6">
      <w:pPr>
        <w:pStyle w:val="Listenabsatz"/>
        <w:numPr>
          <w:ilvl w:val="0"/>
          <w:numId w:val="10"/>
        </w:numPr>
      </w:pPr>
      <w:r w:rsidRPr="00A02BA6">
        <w:t xml:space="preserve">Anzahl Referenzen (Links) </w:t>
      </w:r>
    </w:p>
    <w:p w14:paraId="3E744882" w14:textId="774825BA" w:rsidR="00A02BA6" w:rsidRPr="00A02BA6" w:rsidRDefault="00A02BA6" w:rsidP="00A02BA6">
      <w:pPr>
        <w:pStyle w:val="Listenabsatz"/>
        <w:numPr>
          <w:ilvl w:val="0"/>
          <w:numId w:val="10"/>
        </w:numPr>
      </w:pPr>
      <w:r w:rsidRPr="00A02BA6">
        <w:t xml:space="preserve">Benutzer, der die Datei besitzt </w:t>
      </w:r>
    </w:p>
    <w:p w14:paraId="0E0E8131" w14:textId="4838C168" w:rsidR="00A02BA6" w:rsidRPr="00A02BA6" w:rsidRDefault="00A02BA6" w:rsidP="00A02BA6">
      <w:pPr>
        <w:pStyle w:val="Listenabsatz"/>
        <w:numPr>
          <w:ilvl w:val="0"/>
          <w:numId w:val="10"/>
        </w:numPr>
      </w:pPr>
      <w:r w:rsidRPr="00A02BA6">
        <w:t xml:space="preserve">Gruppe, die Zugriff auf die Datei hat </w:t>
      </w:r>
    </w:p>
    <w:p w14:paraId="5D7EDFBC" w14:textId="7B543BF9" w:rsidR="00A02BA6" w:rsidRPr="00A02BA6" w:rsidRDefault="00A02BA6" w:rsidP="00A02BA6">
      <w:pPr>
        <w:pStyle w:val="Listenabsatz"/>
        <w:numPr>
          <w:ilvl w:val="0"/>
          <w:numId w:val="10"/>
        </w:numPr>
      </w:pPr>
      <w:r w:rsidRPr="00A02BA6">
        <w:t xml:space="preserve">Dateigröße in Bytes </w:t>
      </w:r>
    </w:p>
    <w:p w14:paraId="675A0C35" w14:textId="6D2A92F2" w:rsidR="00A02BA6" w:rsidRPr="00A02BA6" w:rsidRDefault="00A02BA6" w:rsidP="00A02BA6">
      <w:pPr>
        <w:pStyle w:val="Listenabsatz"/>
        <w:numPr>
          <w:ilvl w:val="0"/>
          <w:numId w:val="10"/>
        </w:numPr>
      </w:pPr>
      <w:r w:rsidRPr="00A02BA6">
        <w:t xml:space="preserve">Letzte Änderungszeit </w:t>
      </w:r>
    </w:p>
    <w:p w14:paraId="2F5EF438" w14:textId="1440D2F7" w:rsidR="00A02BA6" w:rsidRDefault="00A02BA6" w:rsidP="00A02BA6">
      <w:pPr>
        <w:pStyle w:val="Listenabsatz"/>
        <w:numPr>
          <w:ilvl w:val="0"/>
          <w:numId w:val="10"/>
        </w:numPr>
      </w:pPr>
      <w:r w:rsidRPr="00A02BA6">
        <w:lastRenderedPageBreak/>
        <w:t>Name der Datei/Verzeichnis (. = aktuelles Verzeichnis, .. = übergeordnetes Verzeichnis)</w:t>
      </w:r>
    </w:p>
    <w:p w14:paraId="66F2320B" w14:textId="1824F3C5" w:rsidR="00BF7232" w:rsidRDefault="00BF7232" w:rsidP="00BF7232">
      <w:pPr>
        <w:pStyle w:val="berschrift2"/>
      </w:pPr>
      <w:bookmarkStart w:id="21" w:name="_Toc225359834"/>
      <w:r>
        <w:t>Rechte ändern</w:t>
      </w:r>
      <w:bookmarkEnd w:id="21"/>
      <w:r>
        <w:t xml:space="preserve"> </w:t>
      </w:r>
    </w:p>
    <w:p w14:paraId="48DD254E" w14:textId="1EB247D8" w:rsidR="00BF7232" w:rsidRDefault="00BF7232" w:rsidP="00BF7232">
      <w:pPr>
        <w:pStyle w:val="Listenabsatz"/>
        <w:numPr>
          <w:ilvl w:val="0"/>
          <w:numId w:val="11"/>
        </w:numPr>
      </w:pPr>
      <w:r w:rsidRPr="00BF7232">
        <w:t>chown – Eigentümer einer Datei oder eines Verzeichnisses ändern</w:t>
      </w:r>
    </w:p>
    <w:p w14:paraId="2288F1FA" w14:textId="2026012E" w:rsidR="00BF7232" w:rsidRDefault="00BF7232" w:rsidP="00BF7232">
      <w:pPr>
        <w:ind w:left="360"/>
      </w:pPr>
      <w:r w:rsidRPr="00BF7232">
        <w:drawing>
          <wp:inline distT="0" distB="0" distL="0" distR="0" wp14:anchorId="6D07FC9A" wp14:editId="6672974E">
            <wp:extent cx="5182323" cy="752580"/>
            <wp:effectExtent l="0" t="0" r="0" b="9525"/>
            <wp:docPr id="19045637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3776" name=""/>
                    <pic:cNvPicPr/>
                  </pic:nvPicPr>
                  <pic:blipFill>
                    <a:blip r:embed="rId54"/>
                    <a:stretch>
                      <a:fillRect/>
                    </a:stretch>
                  </pic:blipFill>
                  <pic:spPr>
                    <a:xfrm>
                      <a:off x="0" y="0"/>
                      <a:ext cx="5182323" cy="752580"/>
                    </a:xfrm>
                    <a:prstGeom prst="rect">
                      <a:avLst/>
                    </a:prstGeom>
                  </pic:spPr>
                </pic:pic>
              </a:graphicData>
            </a:graphic>
          </wp:inline>
        </w:drawing>
      </w:r>
    </w:p>
    <w:p w14:paraId="4BF8697B" w14:textId="080C786A" w:rsidR="00BF7232" w:rsidRDefault="00BF7232" w:rsidP="00BF7232">
      <w:pPr>
        <w:pStyle w:val="Listenabsatz"/>
        <w:numPr>
          <w:ilvl w:val="0"/>
          <w:numId w:val="11"/>
        </w:numPr>
      </w:pPr>
      <w:r w:rsidRPr="00BF7232">
        <w:t>chmod – Zugriffsrechte einer Datei oder eines Verzeichnisses ändern</w:t>
      </w:r>
    </w:p>
    <w:p w14:paraId="03C01E27" w14:textId="0B12B07D" w:rsidR="00BF7232" w:rsidRDefault="00BF7232" w:rsidP="00BF7232">
      <w:pPr>
        <w:ind w:left="360"/>
      </w:pPr>
      <w:r w:rsidRPr="00BF7232">
        <w:drawing>
          <wp:inline distT="0" distB="0" distL="0" distR="0" wp14:anchorId="67096B19" wp14:editId="6F5E870E">
            <wp:extent cx="4439270" cy="495369"/>
            <wp:effectExtent l="0" t="0" r="0" b="0"/>
            <wp:docPr id="16583720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2005" name=""/>
                    <pic:cNvPicPr/>
                  </pic:nvPicPr>
                  <pic:blipFill>
                    <a:blip r:embed="rId55"/>
                    <a:stretch>
                      <a:fillRect/>
                    </a:stretch>
                  </pic:blipFill>
                  <pic:spPr>
                    <a:xfrm>
                      <a:off x="0" y="0"/>
                      <a:ext cx="4439270" cy="495369"/>
                    </a:xfrm>
                    <a:prstGeom prst="rect">
                      <a:avLst/>
                    </a:prstGeom>
                  </pic:spPr>
                </pic:pic>
              </a:graphicData>
            </a:graphic>
          </wp:inline>
        </w:drawing>
      </w:r>
    </w:p>
    <w:p w14:paraId="1E2D7F16" w14:textId="330FA4E0" w:rsidR="00BF7232" w:rsidRDefault="00BF7232" w:rsidP="00BF7232">
      <w:pPr>
        <w:ind w:left="360"/>
      </w:pPr>
      <w:r w:rsidRPr="00BF7232">
        <w:t>Beispiel: chmod 755 script.sh → rwxr-xr-x</w:t>
      </w:r>
    </w:p>
    <w:p w14:paraId="3BAB118E" w14:textId="16D26E10" w:rsidR="00F452FC" w:rsidRDefault="00F452FC" w:rsidP="00F452FC">
      <w:pPr>
        <w:pStyle w:val="berschrift2"/>
      </w:pPr>
      <w:bookmarkStart w:id="22" w:name="_Toc225359835"/>
      <w:r w:rsidRPr="00F452FC">
        <w:t>Befehle für Benutzer und Gruppen</w:t>
      </w:r>
      <w:bookmarkEnd w:id="22"/>
    </w:p>
    <w:p w14:paraId="6370E0AC" w14:textId="3E11CD0E" w:rsidR="00F452FC" w:rsidRPr="00F452FC" w:rsidRDefault="00F452FC" w:rsidP="00F452FC">
      <w:pPr>
        <w:pStyle w:val="Listenabsatz"/>
        <w:numPr>
          <w:ilvl w:val="0"/>
          <w:numId w:val="11"/>
        </w:numPr>
      </w:pPr>
      <w:r w:rsidRPr="00F452FC">
        <w:rPr>
          <w:b/>
          <w:bCs/>
        </w:rPr>
        <w:t>whoami</w:t>
      </w:r>
      <w:r w:rsidRPr="00F452FC">
        <w:t xml:space="preserve"> – aktueller Benutzername </w:t>
      </w:r>
    </w:p>
    <w:p w14:paraId="7C6813CD" w14:textId="11D3D353" w:rsidR="00F452FC" w:rsidRPr="00F452FC" w:rsidRDefault="00F452FC" w:rsidP="00F452FC">
      <w:pPr>
        <w:pStyle w:val="Listenabsatz"/>
        <w:numPr>
          <w:ilvl w:val="0"/>
          <w:numId w:val="11"/>
        </w:numPr>
      </w:pPr>
      <w:r w:rsidRPr="00F452FC">
        <w:rPr>
          <w:b/>
          <w:bCs/>
        </w:rPr>
        <w:t>who</w:t>
      </w:r>
      <w:r w:rsidRPr="00F452FC">
        <w:t xml:space="preserve"> – alle aktuell angemeldeten Benutzer </w:t>
      </w:r>
    </w:p>
    <w:p w14:paraId="3FCCA033" w14:textId="6E04F8FF" w:rsidR="00F452FC" w:rsidRPr="00F452FC" w:rsidRDefault="00F452FC" w:rsidP="00F452FC">
      <w:pPr>
        <w:pStyle w:val="Listenabsatz"/>
        <w:numPr>
          <w:ilvl w:val="0"/>
          <w:numId w:val="11"/>
        </w:numPr>
      </w:pPr>
      <w:r w:rsidRPr="00F452FC">
        <w:rPr>
          <w:b/>
          <w:bCs/>
        </w:rPr>
        <w:t>groups</w:t>
      </w:r>
      <w:r w:rsidRPr="00F452FC">
        <w:t xml:space="preserve"> – Gruppen des aktuellen Benutzers </w:t>
      </w:r>
    </w:p>
    <w:p w14:paraId="282AA0C4" w14:textId="07AB70B9" w:rsidR="00F452FC" w:rsidRPr="00F452FC" w:rsidRDefault="00F452FC" w:rsidP="00F452FC">
      <w:pPr>
        <w:pStyle w:val="Listenabsatz"/>
        <w:numPr>
          <w:ilvl w:val="0"/>
          <w:numId w:val="11"/>
        </w:numPr>
      </w:pPr>
      <w:r>
        <w:t>i</w:t>
      </w:r>
      <w:r w:rsidRPr="00F452FC">
        <w:rPr>
          <w:b/>
          <w:bCs/>
        </w:rPr>
        <w:t>d</w:t>
      </w:r>
      <w:r w:rsidRPr="00F452FC">
        <w:t xml:space="preserve"> – Nutzer-ID und Gruppen des aktuellen Benutzers </w:t>
      </w:r>
    </w:p>
    <w:p w14:paraId="723CFE71" w14:textId="3D1A28B4" w:rsidR="00F452FC" w:rsidRDefault="00F452FC" w:rsidP="00F452FC">
      <w:pPr>
        <w:pStyle w:val="Listenabsatz"/>
        <w:numPr>
          <w:ilvl w:val="0"/>
          <w:numId w:val="11"/>
        </w:numPr>
      </w:pPr>
      <w:r w:rsidRPr="00F452FC">
        <w:rPr>
          <w:b/>
          <w:bCs/>
        </w:rPr>
        <w:t>su - &lt;User&gt;</w:t>
      </w:r>
      <w:r w:rsidRPr="00F452FC">
        <w:t xml:space="preserve"> – Benutzer wechseln (mit - werden Login-Skripte ausgeführt und ins Home-Verzeichnis gewechselt)</w:t>
      </w:r>
    </w:p>
    <w:p w14:paraId="644ED877" w14:textId="463874BF" w:rsidR="00F452FC" w:rsidRDefault="00F452FC" w:rsidP="00F452FC">
      <w:pPr>
        <w:pStyle w:val="berschrift2"/>
      </w:pPr>
      <w:bookmarkStart w:id="23" w:name="_Toc225359836"/>
      <w:r w:rsidRPr="00F452FC">
        <w:t>Userspezifische Befehle</w:t>
      </w:r>
      <w:bookmarkEnd w:id="23"/>
    </w:p>
    <w:p w14:paraId="38551F7E" w14:textId="7F2EEBE2" w:rsidR="00F452FC" w:rsidRPr="00F452FC" w:rsidRDefault="00F452FC" w:rsidP="00F452FC">
      <w:pPr>
        <w:pStyle w:val="Listenabsatz"/>
        <w:numPr>
          <w:ilvl w:val="0"/>
          <w:numId w:val="12"/>
        </w:numPr>
      </w:pPr>
      <w:r w:rsidRPr="00F452FC">
        <w:t xml:space="preserve">useradd &lt;User&gt; – neuen Benutzer anlegen </w:t>
      </w:r>
    </w:p>
    <w:p w14:paraId="34A5EF54" w14:textId="3956B3A3" w:rsidR="00F452FC" w:rsidRPr="00F452FC" w:rsidRDefault="00F452FC" w:rsidP="00F452FC">
      <w:pPr>
        <w:pStyle w:val="Listenabsatz"/>
        <w:numPr>
          <w:ilvl w:val="0"/>
          <w:numId w:val="12"/>
        </w:numPr>
      </w:pPr>
      <w:r w:rsidRPr="00F452FC">
        <w:t xml:space="preserve">userdel &lt;User&gt; – Benutzer löschen </w:t>
      </w:r>
    </w:p>
    <w:p w14:paraId="5CDB3917" w14:textId="2D7B6F65" w:rsidR="00F452FC" w:rsidRPr="00F452FC" w:rsidRDefault="00F452FC" w:rsidP="00F452FC">
      <w:pPr>
        <w:pStyle w:val="Listenabsatz"/>
        <w:numPr>
          <w:ilvl w:val="0"/>
          <w:numId w:val="12"/>
        </w:numPr>
      </w:pPr>
      <w:r w:rsidRPr="00F452FC">
        <w:t xml:space="preserve">passwd &lt;User&gt; – Passwort eines Benutzers ändern </w:t>
      </w:r>
    </w:p>
    <w:p w14:paraId="02A0A79E" w14:textId="19BF6354" w:rsidR="00F452FC" w:rsidRPr="00F452FC" w:rsidRDefault="00F452FC" w:rsidP="00F452FC">
      <w:pPr>
        <w:pStyle w:val="Listenabsatz"/>
        <w:numPr>
          <w:ilvl w:val="0"/>
          <w:numId w:val="12"/>
        </w:numPr>
      </w:pPr>
      <w:r w:rsidRPr="00F452FC">
        <w:t>logout / exit – aktuellen Benutzer abmelden</w:t>
      </w:r>
    </w:p>
    <w:sectPr w:rsidR="00F452FC" w:rsidRPr="00F452FC" w:rsidSect="00B2610B">
      <w:headerReference w:type="default" r:id="rId56"/>
      <w:footerReference w:type="default" r:id="rId57"/>
      <w:headerReference w:type="first" r:id="rId58"/>
      <w:pgSz w:w="11906" w:h="16838"/>
      <w:pgMar w:top="1417" w:right="1417" w:bottom="1134" w:left="1417" w:header="709"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253B3" w14:textId="77777777" w:rsidR="004753DD" w:rsidRPr="00B2610B" w:rsidRDefault="004753DD" w:rsidP="00084BC2">
      <w:pPr>
        <w:spacing w:after="0" w:line="240" w:lineRule="auto"/>
      </w:pPr>
      <w:r w:rsidRPr="00B2610B">
        <w:separator/>
      </w:r>
    </w:p>
  </w:endnote>
  <w:endnote w:type="continuationSeparator" w:id="0">
    <w:p w14:paraId="353DC79C" w14:textId="77777777" w:rsidR="004753DD" w:rsidRPr="00B2610B" w:rsidRDefault="004753DD" w:rsidP="00084BC2">
      <w:pPr>
        <w:spacing w:after="0" w:line="240" w:lineRule="auto"/>
      </w:pPr>
      <w:r w:rsidRPr="00B2610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894B" w14:textId="0E437DE3" w:rsidR="00084BC2" w:rsidRPr="00B2610B" w:rsidRDefault="00084BC2">
    <w:pPr>
      <w:pStyle w:val="Fuzeile"/>
      <w:jc w:val="right"/>
    </w:pPr>
    <w:r w:rsidRPr="00B2610B">
      <w:fldChar w:fldCharType="begin"/>
    </w:r>
    <w:r w:rsidRPr="00B2610B">
      <w:instrText xml:space="preserve"> TIME \@ "dd.MM.yyyy" </w:instrText>
    </w:r>
    <w:r w:rsidRPr="00B2610B">
      <w:fldChar w:fldCharType="separate"/>
    </w:r>
    <w:r w:rsidR="006630F0">
      <w:rPr>
        <w:noProof/>
      </w:rPr>
      <w:t>25.03.2026</w:t>
    </w:r>
    <w:r w:rsidRPr="00B2610B">
      <w:fldChar w:fldCharType="end"/>
    </w:r>
    <w:r w:rsidRPr="00B2610B">
      <w:tab/>
      <w:t>Anisa Duraj</w:t>
    </w:r>
    <w:r w:rsidRPr="00B2610B">
      <w:tab/>
    </w:r>
    <w:sdt>
      <w:sdtPr>
        <w:id w:val="656429846"/>
        <w:docPartObj>
          <w:docPartGallery w:val="Page Numbers (Bottom of Page)"/>
          <w:docPartUnique/>
        </w:docPartObj>
      </w:sdtPr>
      <w:sdtContent>
        <w:r w:rsidRPr="00B2610B">
          <w:fldChar w:fldCharType="begin"/>
        </w:r>
        <w:r w:rsidRPr="00B2610B">
          <w:instrText>PAGE   \* MERGEFORMAT</w:instrText>
        </w:r>
        <w:r w:rsidRPr="00B2610B">
          <w:fldChar w:fldCharType="separate"/>
        </w:r>
        <w:r w:rsidRPr="00B2610B">
          <w:t>2</w:t>
        </w:r>
        <w:r w:rsidRPr="00B2610B">
          <w:fldChar w:fldCharType="end"/>
        </w:r>
      </w:sdtContent>
    </w:sdt>
  </w:p>
  <w:p w14:paraId="42400140" w14:textId="77777777" w:rsidR="00084BC2" w:rsidRPr="00B2610B" w:rsidRDefault="00084B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8279C" w14:textId="77777777" w:rsidR="004753DD" w:rsidRPr="00B2610B" w:rsidRDefault="004753DD" w:rsidP="00084BC2">
      <w:pPr>
        <w:spacing w:after="0" w:line="240" w:lineRule="auto"/>
      </w:pPr>
      <w:r w:rsidRPr="00B2610B">
        <w:separator/>
      </w:r>
    </w:p>
  </w:footnote>
  <w:footnote w:type="continuationSeparator" w:id="0">
    <w:p w14:paraId="1E28724B" w14:textId="77777777" w:rsidR="004753DD" w:rsidRPr="00B2610B" w:rsidRDefault="004753DD" w:rsidP="00084BC2">
      <w:pPr>
        <w:spacing w:after="0" w:line="240" w:lineRule="auto"/>
      </w:pPr>
      <w:r w:rsidRPr="00B2610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9353" w14:textId="73D67F1E" w:rsidR="00380CCF" w:rsidRPr="00B2610B" w:rsidRDefault="00380CCF" w:rsidP="00380CCF">
    <w:pPr>
      <w:pStyle w:val="Kopfzeile"/>
      <w:tabs>
        <w:tab w:val="clear" w:pos="4536"/>
        <w:tab w:val="clear" w:pos="9072"/>
        <w:tab w:val="left" w:pos="2266"/>
      </w:tabs>
    </w:pPr>
    <w:r w:rsidRPr="00B2610B">
      <w:tab/>
    </w:r>
    <w:fldSimple w:instr=" FILENAME \* MERGEFORMAT ">
      <w:r w:rsidR="00285AA9">
        <w:rPr>
          <w:noProof/>
        </w:rPr>
        <w:t>Dokumentation_m122.docx</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A1C9" w14:textId="77777777" w:rsidR="00F259EE" w:rsidRDefault="00F259EE">
    <w:pPr>
      <w:pStyle w:val="Kopfzeile"/>
    </w:pPr>
    <w:r>
      <w:rPr>
        <w:noProof/>
      </w:rPr>
      <w:drawing>
        <wp:anchor distT="0" distB="0" distL="114300" distR="114300" simplePos="0" relativeHeight="251658240" behindDoc="0" locked="0" layoutInCell="1" allowOverlap="1" wp14:anchorId="5FB6D4AC" wp14:editId="0409B436">
          <wp:simplePos x="0" y="0"/>
          <wp:positionH relativeFrom="column">
            <wp:posOffset>-503630</wp:posOffset>
          </wp:positionH>
          <wp:positionV relativeFrom="paragraph">
            <wp:posOffset>-221877</wp:posOffset>
          </wp:positionV>
          <wp:extent cx="2151529" cy="1210709"/>
          <wp:effectExtent l="0" t="0" r="1270" b="8890"/>
          <wp:wrapSquare wrapText="bothSides"/>
          <wp:docPr id="398610772" name="Grafik 7" descr="Logo und Claim | RU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und Claim | RU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1529" cy="121070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0D80"/>
    <w:multiLevelType w:val="hybridMultilevel"/>
    <w:tmpl w:val="114CFC8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97B55D3"/>
    <w:multiLevelType w:val="multilevel"/>
    <w:tmpl w:val="7064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B5909"/>
    <w:multiLevelType w:val="multilevel"/>
    <w:tmpl w:val="CFD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058A0"/>
    <w:multiLevelType w:val="multilevel"/>
    <w:tmpl w:val="82A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922D1"/>
    <w:multiLevelType w:val="multilevel"/>
    <w:tmpl w:val="B5D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8698B"/>
    <w:multiLevelType w:val="multilevel"/>
    <w:tmpl w:val="982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D44EF"/>
    <w:multiLevelType w:val="hybridMultilevel"/>
    <w:tmpl w:val="18D8598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40B05D87"/>
    <w:multiLevelType w:val="hybridMultilevel"/>
    <w:tmpl w:val="FA9A88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0EF549F"/>
    <w:multiLevelType w:val="hybridMultilevel"/>
    <w:tmpl w:val="40BCF55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E207514"/>
    <w:multiLevelType w:val="multilevel"/>
    <w:tmpl w:val="C8E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06A44"/>
    <w:multiLevelType w:val="multilevel"/>
    <w:tmpl w:val="ED4E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678DE"/>
    <w:multiLevelType w:val="multilevel"/>
    <w:tmpl w:val="7AEA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600998">
    <w:abstractNumId w:val="0"/>
  </w:num>
  <w:num w:numId="2" w16cid:durableId="477305743">
    <w:abstractNumId w:val="11"/>
  </w:num>
  <w:num w:numId="3" w16cid:durableId="209194459">
    <w:abstractNumId w:val="1"/>
  </w:num>
  <w:num w:numId="4" w16cid:durableId="231547720">
    <w:abstractNumId w:val="4"/>
  </w:num>
  <w:num w:numId="5" w16cid:durableId="2062627918">
    <w:abstractNumId w:val="10"/>
  </w:num>
  <w:num w:numId="6" w16cid:durableId="1656178389">
    <w:abstractNumId w:val="9"/>
  </w:num>
  <w:num w:numId="7" w16cid:durableId="429473488">
    <w:abstractNumId w:val="2"/>
  </w:num>
  <w:num w:numId="8" w16cid:durableId="1910651052">
    <w:abstractNumId w:val="5"/>
  </w:num>
  <w:num w:numId="9" w16cid:durableId="1858612463">
    <w:abstractNumId w:val="3"/>
  </w:num>
  <w:num w:numId="10" w16cid:durableId="694648476">
    <w:abstractNumId w:val="6"/>
  </w:num>
  <w:num w:numId="11" w16cid:durableId="789125890">
    <w:abstractNumId w:val="7"/>
  </w:num>
  <w:num w:numId="12" w16cid:durableId="2834665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DC"/>
    <w:rsid w:val="00003A15"/>
    <w:rsid w:val="00021975"/>
    <w:rsid w:val="00041641"/>
    <w:rsid w:val="0005792C"/>
    <w:rsid w:val="00065EC5"/>
    <w:rsid w:val="00084BC2"/>
    <w:rsid w:val="000B74AC"/>
    <w:rsid w:val="000E151B"/>
    <w:rsid w:val="000F3F80"/>
    <w:rsid w:val="00110E87"/>
    <w:rsid w:val="00121601"/>
    <w:rsid w:val="00153B28"/>
    <w:rsid w:val="00155F55"/>
    <w:rsid w:val="00164E68"/>
    <w:rsid w:val="001B7C1F"/>
    <w:rsid w:val="001C1B8F"/>
    <w:rsid w:val="001F6F93"/>
    <w:rsid w:val="00213C3B"/>
    <w:rsid w:val="00260C38"/>
    <w:rsid w:val="00272AC1"/>
    <w:rsid w:val="00274366"/>
    <w:rsid w:val="00285AA9"/>
    <w:rsid w:val="002964E3"/>
    <w:rsid w:val="002B2A69"/>
    <w:rsid w:val="002B57C2"/>
    <w:rsid w:val="002D175D"/>
    <w:rsid w:val="003003A4"/>
    <w:rsid w:val="00310D09"/>
    <w:rsid w:val="0031462C"/>
    <w:rsid w:val="00353806"/>
    <w:rsid w:val="003725BB"/>
    <w:rsid w:val="00380CCF"/>
    <w:rsid w:val="00383EA0"/>
    <w:rsid w:val="003868A7"/>
    <w:rsid w:val="003B3214"/>
    <w:rsid w:val="003D024F"/>
    <w:rsid w:val="003E3ABE"/>
    <w:rsid w:val="00420A24"/>
    <w:rsid w:val="004250EA"/>
    <w:rsid w:val="004753DD"/>
    <w:rsid w:val="00486939"/>
    <w:rsid w:val="00487C57"/>
    <w:rsid w:val="004C1794"/>
    <w:rsid w:val="004C27B9"/>
    <w:rsid w:val="004C58B5"/>
    <w:rsid w:val="004E1FEE"/>
    <w:rsid w:val="004E345D"/>
    <w:rsid w:val="00500626"/>
    <w:rsid w:val="00506A87"/>
    <w:rsid w:val="0056328E"/>
    <w:rsid w:val="0058676A"/>
    <w:rsid w:val="005A5557"/>
    <w:rsid w:val="005D7C37"/>
    <w:rsid w:val="005F21FA"/>
    <w:rsid w:val="005F4D10"/>
    <w:rsid w:val="005F58E8"/>
    <w:rsid w:val="005F7555"/>
    <w:rsid w:val="0060106A"/>
    <w:rsid w:val="00607E28"/>
    <w:rsid w:val="00620373"/>
    <w:rsid w:val="006551F8"/>
    <w:rsid w:val="006630F0"/>
    <w:rsid w:val="0067332D"/>
    <w:rsid w:val="006B369B"/>
    <w:rsid w:val="006D64DE"/>
    <w:rsid w:val="006E7749"/>
    <w:rsid w:val="006F2E33"/>
    <w:rsid w:val="007133F0"/>
    <w:rsid w:val="00735712"/>
    <w:rsid w:val="007407AE"/>
    <w:rsid w:val="00744978"/>
    <w:rsid w:val="007569BB"/>
    <w:rsid w:val="00810AD5"/>
    <w:rsid w:val="0085179B"/>
    <w:rsid w:val="00852377"/>
    <w:rsid w:val="008856DD"/>
    <w:rsid w:val="008E3B4F"/>
    <w:rsid w:val="00912E07"/>
    <w:rsid w:val="00934F44"/>
    <w:rsid w:val="00943AB8"/>
    <w:rsid w:val="009800A2"/>
    <w:rsid w:val="009A02C4"/>
    <w:rsid w:val="009C0306"/>
    <w:rsid w:val="009D14C3"/>
    <w:rsid w:val="00A02BA6"/>
    <w:rsid w:val="00A07949"/>
    <w:rsid w:val="00A21A98"/>
    <w:rsid w:val="00A23572"/>
    <w:rsid w:val="00A64528"/>
    <w:rsid w:val="00A80E33"/>
    <w:rsid w:val="00AA669C"/>
    <w:rsid w:val="00AB0B68"/>
    <w:rsid w:val="00AF39ED"/>
    <w:rsid w:val="00AF4A9E"/>
    <w:rsid w:val="00B2610B"/>
    <w:rsid w:val="00B30E78"/>
    <w:rsid w:val="00B6657A"/>
    <w:rsid w:val="00B75B1E"/>
    <w:rsid w:val="00B81C82"/>
    <w:rsid w:val="00BB1E5C"/>
    <w:rsid w:val="00BB2B3B"/>
    <w:rsid w:val="00BF7232"/>
    <w:rsid w:val="00BF76F0"/>
    <w:rsid w:val="00C232A9"/>
    <w:rsid w:val="00C44CC3"/>
    <w:rsid w:val="00C63949"/>
    <w:rsid w:val="00C73CD5"/>
    <w:rsid w:val="00D14EDC"/>
    <w:rsid w:val="00D631DF"/>
    <w:rsid w:val="00D673C9"/>
    <w:rsid w:val="00D74E0D"/>
    <w:rsid w:val="00D82C60"/>
    <w:rsid w:val="00DD6AFA"/>
    <w:rsid w:val="00DE07A9"/>
    <w:rsid w:val="00E04647"/>
    <w:rsid w:val="00E32882"/>
    <w:rsid w:val="00E87EC8"/>
    <w:rsid w:val="00EA3C62"/>
    <w:rsid w:val="00EE7AEB"/>
    <w:rsid w:val="00EF43FE"/>
    <w:rsid w:val="00F259EE"/>
    <w:rsid w:val="00F452FC"/>
    <w:rsid w:val="00F61D7B"/>
    <w:rsid w:val="00F7366B"/>
    <w:rsid w:val="00F92662"/>
    <w:rsid w:val="00FC2A80"/>
    <w:rsid w:val="00FE68E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9F75E"/>
  <w15:chartTrackingRefBased/>
  <w15:docId w15:val="{FFDED631-CE11-4DFA-869A-5861B084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02C4"/>
  </w:style>
  <w:style w:type="paragraph" w:styleId="berschrift1">
    <w:name w:val="heading 1"/>
    <w:basedOn w:val="Standard"/>
    <w:next w:val="Standard"/>
    <w:link w:val="berschrift1Zchn"/>
    <w:uiPriority w:val="9"/>
    <w:qFormat/>
    <w:rsid w:val="00BB1E5C"/>
    <w:pPr>
      <w:keepNext/>
      <w:keepLines/>
      <w:spacing w:before="360" w:after="80"/>
      <w:outlineLvl w:val="0"/>
    </w:pPr>
    <w:rPr>
      <w:rFonts w:asciiTheme="majorHAnsi" w:eastAsiaTheme="majorEastAsia" w:hAnsiTheme="majorHAnsi" w:cstheme="majorBidi"/>
      <w:color w:val="7F7F7F" w:themeColor="text1" w:themeTint="80"/>
      <w:sz w:val="40"/>
      <w:szCs w:val="40"/>
    </w:rPr>
  </w:style>
  <w:style w:type="paragraph" w:styleId="berschrift2">
    <w:name w:val="heading 2"/>
    <w:basedOn w:val="Standard"/>
    <w:next w:val="Standard"/>
    <w:link w:val="berschrift2Zchn"/>
    <w:autoRedefine/>
    <w:uiPriority w:val="9"/>
    <w:unhideWhenUsed/>
    <w:qFormat/>
    <w:rsid w:val="00BB2B3B"/>
    <w:pPr>
      <w:keepNext/>
      <w:keepLines/>
      <w:spacing w:before="280" w:after="200"/>
      <w:outlineLvl w:val="1"/>
    </w:pPr>
    <w:rPr>
      <w:rFonts w:asciiTheme="majorHAnsi" w:eastAsiaTheme="majorEastAsia" w:hAnsiTheme="majorHAnsi" w:cstheme="majorBidi"/>
      <w:color w:val="7F7F7F" w:themeColor="text1" w:themeTint="80"/>
      <w:sz w:val="32"/>
      <w:szCs w:val="32"/>
    </w:rPr>
  </w:style>
  <w:style w:type="paragraph" w:styleId="berschrift3">
    <w:name w:val="heading 3"/>
    <w:basedOn w:val="Standard"/>
    <w:next w:val="Standard"/>
    <w:link w:val="berschrift3Zchn"/>
    <w:uiPriority w:val="9"/>
    <w:unhideWhenUsed/>
    <w:qFormat/>
    <w:rsid w:val="002B57C2"/>
    <w:pPr>
      <w:keepNext/>
      <w:keepLines/>
      <w:spacing w:before="160" w:after="80"/>
      <w:outlineLvl w:val="2"/>
    </w:pPr>
    <w:rPr>
      <w:rFonts w:eastAsiaTheme="majorEastAsia" w:cstheme="majorBidi"/>
      <w:color w:val="7F7F7F" w:themeColor="text1" w:themeTint="80"/>
      <w:sz w:val="28"/>
      <w:szCs w:val="28"/>
    </w:rPr>
  </w:style>
  <w:style w:type="paragraph" w:styleId="berschrift4">
    <w:name w:val="heading 4"/>
    <w:basedOn w:val="Standard"/>
    <w:next w:val="Standard"/>
    <w:link w:val="berschrift4Zchn"/>
    <w:uiPriority w:val="9"/>
    <w:unhideWhenUsed/>
    <w:qFormat/>
    <w:rsid w:val="00BB1E5C"/>
    <w:pPr>
      <w:keepNext/>
      <w:keepLines/>
      <w:pageBreakBefore/>
      <w:spacing w:before="80" w:after="40"/>
      <w:outlineLvl w:val="3"/>
    </w:pPr>
    <w:rPr>
      <w:rFonts w:eastAsiaTheme="majorEastAsia" w:cstheme="majorBidi"/>
      <w:iCs/>
      <w:color w:val="7F7F7F" w:themeColor="text1" w:themeTint="80"/>
    </w:rPr>
  </w:style>
  <w:style w:type="paragraph" w:styleId="berschrift5">
    <w:name w:val="heading 5"/>
    <w:basedOn w:val="Standard"/>
    <w:next w:val="Standard"/>
    <w:link w:val="berschrift5Zchn"/>
    <w:uiPriority w:val="9"/>
    <w:semiHidden/>
    <w:unhideWhenUsed/>
    <w:qFormat/>
    <w:rsid w:val="00BB1E5C"/>
    <w:pPr>
      <w:keepNext/>
      <w:keepLines/>
      <w:spacing w:before="80" w:after="40"/>
      <w:outlineLvl w:val="4"/>
    </w:pPr>
    <w:rPr>
      <w:rFonts w:eastAsiaTheme="majorEastAsia" w:cstheme="majorBidi"/>
      <w:color w:val="7F7F7F" w:themeColor="text1" w:themeTint="80"/>
    </w:rPr>
  </w:style>
  <w:style w:type="paragraph" w:styleId="berschrift6">
    <w:name w:val="heading 6"/>
    <w:basedOn w:val="Standard"/>
    <w:next w:val="Standard"/>
    <w:link w:val="berschrift6Zchn"/>
    <w:uiPriority w:val="9"/>
    <w:semiHidden/>
    <w:unhideWhenUsed/>
    <w:qFormat/>
    <w:rsid w:val="00065EC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5EC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5EC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5EC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1E5C"/>
    <w:rPr>
      <w:rFonts w:asciiTheme="majorHAnsi" w:eastAsiaTheme="majorEastAsia" w:hAnsiTheme="majorHAnsi" w:cstheme="majorBidi"/>
      <w:color w:val="7F7F7F" w:themeColor="text1" w:themeTint="80"/>
      <w:sz w:val="40"/>
      <w:szCs w:val="40"/>
    </w:rPr>
  </w:style>
  <w:style w:type="character" w:customStyle="1" w:styleId="berschrift2Zchn">
    <w:name w:val="Überschrift 2 Zchn"/>
    <w:basedOn w:val="Absatz-Standardschriftart"/>
    <w:link w:val="berschrift2"/>
    <w:uiPriority w:val="9"/>
    <w:rsid w:val="00BB2B3B"/>
    <w:rPr>
      <w:rFonts w:asciiTheme="majorHAnsi" w:eastAsiaTheme="majorEastAsia" w:hAnsiTheme="majorHAnsi" w:cstheme="majorBidi"/>
      <w:color w:val="7F7F7F" w:themeColor="text1" w:themeTint="80"/>
      <w:sz w:val="32"/>
      <w:szCs w:val="32"/>
    </w:rPr>
  </w:style>
  <w:style w:type="character" w:customStyle="1" w:styleId="berschrift3Zchn">
    <w:name w:val="Überschrift 3 Zchn"/>
    <w:basedOn w:val="Absatz-Standardschriftart"/>
    <w:link w:val="berschrift3"/>
    <w:uiPriority w:val="9"/>
    <w:rsid w:val="002B57C2"/>
    <w:rPr>
      <w:rFonts w:eastAsiaTheme="majorEastAsia" w:cstheme="majorBidi"/>
      <w:color w:val="7F7F7F" w:themeColor="text1" w:themeTint="80"/>
      <w:sz w:val="28"/>
      <w:szCs w:val="28"/>
    </w:rPr>
  </w:style>
  <w:style w:type="character" w:customStyle="1" w:styleId="berschrift4Zchn">
    <w:name w:val="Überschrift 4 Zchn"/>
    <w:basedOn w:val="Absatz-Standardschriftart"/>
    <w:link w:val="berschrift4"/>
    <w:uiPriority w:val="9"/>
    <w:rsid w:val="00BB1E5C"/>
    <w:rPr>
      <w:rFonts w:eastAsiaTheme="majorEastAsia" w:cstheme="majorBidi"/>
      <w:iCs/>
      <w:color w:val="7F7F7F" w:themeColor="text1" w:themeTint="80"/>
    </w:rPr>
  </w:style>
  <w:style w:type="character" w:customStyle="1" w:styleId="berschrift5Zchn">
    <w:name w:val="Überschrift 5 Zchn"/>
    <w:basedOn w:val="Absatz-Standardschriftart"/>
    <w:link w:val="berschrift5"/>
    <w:uiPriority w:val="9"/>
    <w:semiHidden/>
    <w:rsid w:val="00BB1E5C"/>
    <w:rPr>
      <w:rFonts w:eastAsiaTheme="majorEastAsia" w:cstheme="majorBidi"/>
      <w:color w:val="7F7F7F" w:themeColor="text1" w:themeTint="80"/>
    </w:rPr>
  </w:style>
  <w:style w:type="character" w:customStyle="1" w:styleId="berschrift6Zchn">
    <w:name w:val="Überschrift 6 Zchn"/>
    <w:basedOn w:val="Absatz-Standardschriftart"/>
    <w:link w:val="berschrift6"/>
    <w:uiPriority w:val="9"/>
    <w:semiHidden/>
    <w:rsid w:val="00065E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5E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5E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5EC5"/>
    <w:rPr>
      <w:rFonts w:eastAsiaTheme="majorEastAsia" w:cstheme="majorBidi"/>
      <w:color w:val="272727" w:themeColor="text1" w:themeTint="D8"/>
    </w:rPr>
  </w:style>
  <w:style w:type="paragraph" w:styleId="Titel">
    <w:name w:val="Title"/>
    <w:basedOn w:val="Standard"/>
    <w:next w:val="Standard"/>
    <w:link w:val="TitelZchn"/>
    <w:uiPriority w:val="10"/>
    <w:qFormat/>
    <w:rsid w:val="00065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5E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5EC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5E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5EC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65EC5"/>
    <w:rPr>
      <w:i/>
      <w:iCs/>
      <w:color w:val="404040" w:themeColor="text1" w:themeTint="BF"/>
    </w:rPr>
  </w:style>
  <w:style w:type="paragraph" w:styleId="Listenabsatz">
    <w:name w:val="List Paragraph"/>
    <w:basedOn w:val="Standard"/>
    <w:uiPriority w:val="34"/>
    <w:qFormat/>
    <w:rsid w:val="00065EC5"/>
    <w:pPr>
      <w:ind w:left="720"/>
      <w:contextualSpacing/>
    </w:pPr>
  </w:style>
  <w:style w:type="character" w:styleId="IntensiveHervorhebung">
    <w:name w:val="Intense Emphasis"/>
    <w:basedOn w:val="Absatz-Standardschriftart"/>
    <w:uiPriority w:val="21"/>
    <w:qFormat/>
    <w:rsid w:val="00065EC5"/>
    <w:rPr>
      <w:i/>
      <w:iCs/>
      <w:color w:val="0F4761" w:themeColor="accent1" w:themeShade="BF"/>
    </w:rPr>
  </w:style>
  <w:style w:type="paragraph" w:styleId="IntensivesZitat">
    <w:name w:val="Intense Quote"/>
    <w:basedOn w:val="Standard"/>
    <w:next w:val="Standard"/>
    <w:link w:val="IntensivesZitatZchn"/>
    <w:uiPriority w:val="30"/>
    <w:qFormat/>
    <w:rsid w:val="00065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65EC5"/>
    <w:rPr>
      <w:i/>
      <w:iCs/>
      <w:color w:val="0F4761" w:themeColor="accent1" w:themeShade="BF"/>
    </w:rPr>
  </w:style>
  <w:style w:type="character" w:styleId="IntensiverVerweis">
    <w:name w:val="Intense Reference"/>
    <w:basedOn w:val="Absatz-Standardschriftart"/>
    <w:uiPriority w:val="32"/>
    <w:qFormat/>
    <w:rsid w:val="00065EC5"/>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065EC5"/>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065EC5"/>
    <w:pPr>
      <w:spacing w:after="100"/>
    </w:pPr>
  </w:style>
  <w:style w:type="paragraph" w:styleId="Verzeichnis2">
    <w:name w:val="toc 2"/>
    <w:basedOn w:val="Standard"/>
    <w:next w:val="Standard"/>
    <w:autoRedefine/>
    <w:uiPriority w:val="39"/>
    <w:unhideWhenUsed/>
    <w:rsid w:val="00065EC5"/>
    <w:pPr>
      <w:spacing w:after="100"/>
      <w:ind w:left="240"/>
    </w:pPr>
  </w:style>
  <w:style w:type="paragraph" w:styleId="Verzeichnis3">
    <w:name w:val="toc 3"/>
    <w:basedOn w:val="Standard"/>
    <w:next w:val="Standard"/>
    <w:autoRedefine/>
    <w:uiPriority w:val="39"/>
    <w:unhideWhenUsed/>
    <w:rsid w:val="00065EC5"/>
    <w:pPr>
      <w:spacing w:after="100"/>
      <w:ind w:left="480"/>
    </w:pPr>
  </w:style>
  <w:style w:type="character" w:styleId="Hyperlink">
    <w:name w:val="Hyperlink"/>
    <w:basedOn w:val="Absatz-Standardschriftart"/>
    <w:uiPriority w:val="99"/>
    <w:unhideWhenUsed/>
    <w:rsid w:val="00065EC5"/>
    <w:rPr>
      <w:color w:val="467886" w:themeColor="hyperlink"/>
      <w:u w:val="single"/>
    </w:rPr>
  </w:style>
  <w:style w:type="paragraph" w:styleId="Beschriftung">
    <w:name w:val="caption"/>
    <w:basedOn w:val="Standard"/>
    <w:next w:val="Standard"/>
    <w:uiPriority w:val="35"/>
    <w:unhideWhenUsed/>
    <w:qFormat/>
    <w:rsid w:val="00AF39ED"/>
    <w:pPr>
      <w:spacing w:after="200" w:line="240" w:lineRule="auto"/>
    </w:pPr>
    <w:rPr>
      <w:i/>
      <w:iCs/>
      <w:color w:val="0E2841" w:themeColor="text2"/>
      <w:sz w:val="18"/>
      <w:szCs w:val="18"/>
    </w:rPr>
  </w:style>
  <w:style w:type="character" w:styleId="NichtaufgelsteErwhnung">
    <w:name w:val="Unresolved Mention"/>
    <w:basedOn w:val="Absatz-Standardschriftart"/>
    <w:uiPriority w:val="99"/>
    <w:semiHidden/>
    <w:unhideWhenUsed/>
    <w:rsid w:val="00084BC2"/>
    <w:rPr>
      <w:color w:val="605E5C"/>
      <w:shd w:val="clear" w:color="auto" w:fill="E1DFDD"/>
    </w:rPr>
  </w:style>
  <w:style w:type="paragraph" w:styleId="Kopfzeile">
    <w:name w:val="header"/>
    <w:basedOn w:val="Standard"/>
    <w:link w:val="KopfzeileZchn"/>
    <w:uiPriority w:val="99"/>
    <w:unhideWhenUsed/>
    <w:rsid w:val="00084B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84BC2"/>
  </w:style>
  <w:style w:type="paragraph" w:styleId="Fuzeile">
    <w:name w:val="footer"/>
    <w:basedOn w:val="Standard"/>
    <w:link w:val="FuzeileZchn"/>
    <w:uiPriority w:val="99"/>
    <w:unhideWhenUsed/>
    <w:rsid w:val="00084B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84BC2"/>
  </w:style>
  <w:style w:type="character" w:styleId="Platzhaltertext">
    <w:name w:val="Placeholder Text"/>
    <w:basedOn w:val="Absatz-Standardschriftart"/>
    <w:uiPriority w:val="99"/>
    <w:semiHidden/>
    <w:rsid w:val="00380CCF"/>
    <w:rPr>
      <w:color w:val="666666"/>
    </w:rPr>
  </w:style>
  <w:style w:type="paragraph" w:styleId="KeinLeerraum">
    <w:name w:val="No Spacing"/>
    <w:link w:val="KeinLeerraumZchn"/>
    <w:uiPriority w:val="1"/>
    <w:qFormat/>
    <w:rsid w:val="00B75B1E"/>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B75B1E"/>
    <w:rPr>
      <w:rFonts w:eastAsiaTheme="minorEastAsia"/>
      <w:kern w:val="0"/>
      <w:sz w:val="22"/>
      <w:szCs w:val="22"/>
      <w:lang w:eastAsia="de-CH"/>
      <w14:ligatures w14:val="none"/>
    </w:rPr>
  </w:style>
  <w:style w:type="paragraph" w:styleId="StandardWeb">
    <w:name w:val="Normal (Web)"/>
    <w:basedOn w:val="Standard"/>
    <w:uiPriority w:val="99"/>
    <w:semiHidden/>
    <w:unhideWhenUsed/>
    <w:rsid w:val="005F58E8"/>
    <w:rPr>
      <w:rFonts w:ascii="Times New Roman" w:hAnsi="Times New Roman" w:cs="Times New Roman"/>
    </w:rPr>
  </w:style>
  <w:style w:type="table" w:styleId="Tabellenraster">
    <w:name w:val="Table Grid"/>
    <w:basedOn w:val="NormaleTabelle"/>
    <w:uiPriority w:val="39"/>
    <w:rsid w:val="00487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8856D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5dunkelAkzent1">
    <w:name w:val="Grid Table 5 Dark Accent 1"/>
    <w:basedOn w:val="NormaleTabelle"/>
    <w:uiPriority w:val="50"/>
    <w:rsid w:val="00A02B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2.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hyperlink" Target="https://de.wikipedia.org/wiki/Linux"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hyperlink" Target="https://de.wikipedia.org/wiki/Linux"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OS\OneDrive%20-%20TBZ\Dokumente\Benutzerdefinierte%20Office-Vorlagen\Dokomentations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Anisa_duraj@outlook.com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C25BD8-774E-4BC4-89F2-4812AE4A7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Dokomentationsvorlage.dotx</Template>
  <TotalTime>0</TotalTime>
  <Pages>14</Pages>
  <Words>1406</Words>
  <Characters>8859</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ubuntu linux shell</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linux shell</dc:title>
  <dc:subject>By Anisa</dc:subject>
  <dc:creator>Anisa</dc:creator>
  <cp:keywords/>
  <dc:description/>
  <cp:lastModifiedBy>Duraj Anisa</cp:lastModifiedBy>
  <cp:revision>6</cp:revision>
  <dcterms:created xsi:type="dcterms:W3CDTF">2026-02-25T18:29:00Z</dcterms:created>
  <dcterms:modified xsi:type="dcterms:W3CDTF">2026-03-25T18:36:00Z</dcterms:modified>
</cp:coreProperties>
</file>